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0C0A9" w14:textId="77777777" w:rsidR="00C6554A" w:rsidRPr="008B5277" w:rsidRDefault="00186CBD" w:rsidP="00C6554A">
      <w:pPr>
        <w:pStyle w:val="Photo"/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  <w:r>
        <w:rPr>
          <w:noProof/>
          <w:lang w:val="en-AU" w:eastAsia="en-AU"/>
        </w:rPr>
        <w:drawing>
          <wp:inline distT="0" distB="0" distL="0" distR="0" wp14:anchorId="2C5C109E" wp14:editId="62F640E8">
            <wp:extent cx="5486400" cy="701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nscious Universe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bookmarkEnd w:id="1"/>
    <w:bookmarkEnd w:id="2"/>
    <w:bookmarkEnd w:id="3"/>
    <w:bookmarkEnd w:id="4"/>
    <w:p w14:paraId="6D3BC465" w14:textId="77777777" w:rsidR="00C6554A" w:rsidRDefault="00186CBD" w:rsidP="00C6554A">
      <w:pPr>
        <w:pStyle w:val="Title"/>
      </w:pPr>
      <w:r>
        <w:t>Virtual Cloning and Aura Creation</w:t>
      </w:r>
    </w:p>
    <w:p w14:paraId="28EA4EF4" w14:textId="77777777" w:rsidR="00C6554A" w:rsidRPr="00D5413C" w:rsidRDefault="00186CBD" w:rsidP="00C6554A">
      <w:pPr>
        <w:pStyle w:val="Subtitle"/>
      </w:pPr>
      <w:r>
        <w:t>How to build an intelligent aura &amp; A digital version of your self</w:t>
      </w:r>
    </w:p>
    <w:p w14:paraId="3FE3AEA6" w14:textId="77777777" w:rsidR="00C6554A" w:rsidRDefault="00186CBD" w:rsidP="00C6554A">
      <w:pPr>
        <w:pStyle w:val="ContactInfo"/>
      </w:pPr>
      <w:r>
        <w:t>Luke Nathan Hayes</w:t>
      </w:r>
      <w:r w:rsidR="00652ECD">
        <w:t xml:space="preserve"> | My Learning Progression and Thought Experiments Towards General Intelligence</w:t>
      </w:r>
      <w:r w:rsidR="00C6554A">
        <w:br w:type="page"/>
      </w:r>
    </w:p>
    <w:sdt>
      <w:sdtPr>
        <w:rPr>
          <w:rFonts w:asciiTheme="minorHAnsi" w:eastAsiaTheme="minorHAnsi" w:hAnsiTheme="minorHAnsi" w:cstheme="minorBidi"/>
          <w:color w:val="595959" w:themeColor="text1" w:themeTint="A6"/>
          <w:sz w:val="22"/>
          <w:szCs w:val="22"/>
        </w:rPr>
        <w:id w:val="-14169365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AFDF23" w14:textId="77777777" w:rsidR="00771007" w:rsidRDefault="00771007">
          <w:pPr>
            <w:pStyle w:val="TOCHeading"/>
          </w:pPr>
          <w:r>
            <w:t>Table of Contents</w:t>
          </w:r>
        </w:p>
        <w:p w14:paraId="22100A79" w14:textId="77777777" w:rsidR="00652ECD" w:rsidRDefault="00771007">
          <w:pPr>
            <w:pStyle w:val="TOC1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2476736" w:history="1">
            <w:r w:rsidR="00652ECD" w:rsidRPr="005226BE">
              <w:rPr>
                <w:rStyle w:val="Hyperlink"/>
                <w:noProof/>
              </w:rPr>
              <w:t>Forward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_Toc492476736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2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5C6E85BE" w14:textId="77777777" w:rsidR="00652ECD" w:rsidRDefault="0013331E">
          <w:pPr>
            <w:pStyle w:val="TOC1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37" w:history="1">
            <w:r w:rsidR="00652ECD" w:rsidRPr="005226BE">
              <w:rPr>
                <w:rStyle w:val="Hyperlink"/>
                <w:noProof/>
              </w:rPr>
              <w:t>Abstract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_Toc492476737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2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170DB64C" w14:textId="77777777" w:rsidR="00652ECD" w:rsidRDefault="0013331E">
          <w:pPr>
            <w:pStyle w:val="TOC1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38" w:history="1">
            <w:r w:rsidR="00652ECD" w:rsidRPr="005226BE">
              <w:rPr>
                <w:rStyle w:val="Hyperlink"/>
                <w:noProof/>
              </w:rPr>
              <w:t>Introduction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_Toc492476738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2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04174726" w14:textId="77777777" w:rsidR="00652ECD" w:rsidRDefault="0013331E">
          <w:pPr>
            <w:pStyle w:val="TOC1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39" w:history="1">
            <w:r w:rsidR="00652ECD" w:rsidRPr="005226BE">
              <w:rPr>
                <w:rStyle w:val="Hyperlink"/>
                <w:noProof/>
              </w:rPr>
              <w:t>Body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_Toc492476739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2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0C111F80" w14:textId="77777777" w:rsidR="00652ECD" w:rsidRDefault="0013331E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40" w:history="1">
            <w:r w:rsidR="00652ECD" w:rsidRPr="005226BE">
              <w:rPr>
                <w:rStyle w:val="Hyperlink"/>
                <w:noProof/>
              </w:rPr>
              <w:t>Self-Reflection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_Toc492476740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2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07F228CD" w14:textId="77777777" w:rsidR="00652ECD" w:rsidRDefault="0013331E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41" w:history="1">
            <w:r w:rsidR="00652ECD" w:rsidRPr="005226BE">
              <w:rPr>
                <w:rStyle w:val="Hyperlink"/>
                <w:noProof/>
              </w:rPr>
              <w:t>Subheading: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_Toc492476741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2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7013F5E5" w14:textId="77777777" w:rsidR="00652ECD" w:rsidRDefault="0013331E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42" w:history="1">
            <w:r w:rsidR="00652ECD" w:rsidRPr="005226BE">
              <w:rPr>
                <w:rStyle w:val="Hyperlink"/>
                <w:noProof/>
              </w:rPr>
              <w:t>Day One Schedule: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_Toc492476742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3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48CD3F96" w14:textId="77777777" w:rsidR="00652ECD" w:rsidRDefault="0013331E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43" w:history="1">
            <w:r w:rsidR="00652ECD" w:rsidRPr="005226BE">
              <w:rPr>
                <w:rStyle w:val="Hyperlink"/>
                <w:noProof/>
              </w:rPr>
              <w:t>Avatar Creation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_Toc492476743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3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050D3ED4" w14:textId="77777777" w:rsidR="00652ECD" w:rsidRDefault="0013331E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44" w:history="1">
            <w:r w:rsidR="00652ECD" w:rsidRPr="005226BE">
              <w:rPr>
                <w:rStyle w:val="Hyperlink"/>
                <w:noProof/>
              </w:rPr>
              <w:t>Subheading: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_Toc492476744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3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682FFC9E" w14:textId="77777777" w:rsidR="00652ECD" w:rsidRDefault="0013331E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45" w:history="1">
            <w:r w:rsidR="00652ECD" w:rsidRPr="005226BE">
              <w:rPr>
                <w:rStyle w:val="Hyperlink"/>
                <w:noProof/>
              </w:rPr>
              <w:t>Day Two Schedule: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_Toc492476745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3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13FB1CAE" w14:textId="77777777" w:rsidR="00652ECD" w:rsidRDefault="0013331E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46" w:history="1">
            <w:r w:rsidR="00652ECD" w:rsidRPr="005226BE">
              <w:rPr>
                <w:rStyle w:val="Hyperlink"/>
                <w:noProof/>
              </w:rPr>
              <w:t>Aura Creation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_Toc492476746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4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23880C8A" w14:textId="77777777" w:rsidR="00652ECD" w:rsidRDefault="0013331E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47" w:history="1">
            <w:r w:rsidR="00652ECD" w:rsidRPr="005226BE">
              <w:rPr>
                <w:rStyle w:val="Hyperlink"/>
                <w:noProof/>
              </w:rPr>
              <w:t>Subheading: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_Toc492476747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4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3555CEFE" w14:textId="77777777" w:rsidR="00652ECD" w:rsidRDefault="0013331E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48" w:history="1">
            <w:r w:rsidR="00652ECD" w:rsidRPr="005226BE">
              <w:rPr>
                <w:rStyle w:val="Hyperlink"/>
                <w:noProof/>
              </w:rPr>
              <w:t>Day Three Schedule: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_Toc492476748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4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37F2BD57" w14:textId="77777777" w:rsidR="00652ECD" w:rsidRDefault="0013331E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49" w:history="1">
            <w:r w:rsidR="00652ECD" w:rsidRPr="005226BE">
              <w:rPr>
                <w:rStyle w:val="Hyperlink"/>
                <w:noProof/>
              </w:rPr>
              <w:t>Mind Palace Creation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_Toc492476749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5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76568EFD" w14:textId="77777777" w:rsidR="00652ECD" w:rsidRDefault="0013331E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50" w:history="1">
            <w:r w:rsidR="00652ECD" w:rsidRPr="005226BE">
              <w:rPr>
                <w:rStyle w:val="Hyperlink"/>
                <w:noProof/>
              </w:rPr>
              <w:t>Subheading: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_Toc492476750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5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71B87EB0" w14:textId="77777777" w:rsidR="00652ECD" w:rsidRDefault="0013331E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51" w:history="1">
            <w:r w:rsidR="00652ECD" w:rsidRPr="005226BE">
              <w:rPr>
                <w:rStyle w:val="Hyperlink"/>
                <w:noProof/>
              </w:rPr>
              <w:t>Day Four Schedule: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_Toc492476751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5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4DE10CAA" w14:textId="77777777" w:rsidR="00652ECD" w:rsidRDefault="0013331E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52" w:history="1">
            <w:r w:rsidR="00652ECD" w:rsidRPr="005226BE">
              <w:rPr>
                <w:rStyle w:val="Hyperlink"/>
                <w:noProof/>
              </w:rPr>
              <w:t>The Operating Zeitgeist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_Toc492476752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5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4DAFB0CC" w14:textId="77777777" w:rsidR="00652ECD" w:rsidRDefault="0013331E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53" w:history="1">
            <w:r w:rsidR="00652ECD" w:rsidRPr="005226BE">
              <w:rPr>
                <w:rStyle w:val="Hyperlink"/>
                <w:noProof/>
              </w:rPr>
              <w:t>Subheading: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_Toc492476753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5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681E502F" w14:textId="77777777" w:rsidR="00652ECD" w:rsidRDefault="0013331E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54" w:history="1">
            <w:r w:rsidR="00652ECD" w:rsidRPr="005226BE">
              <w:rPr>
                <w:rStyle w:val="Hyperlink"/>
                <w:noProof/>
              </w:rPr>
              <w:t>Day Five Schedule: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_Toc492476754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5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6DF6FF40" w14:textId="77777777" w:rsidR="00652ECD" w:rsidRDefault="0013331E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55" w:history="1">
            <w:r w:rsidR="00652ECD" w:rsidRPr="005226BE">
              <w:rPr>
                <w:rStyle w:val="Hyperlink"/>
                <w:noProof/>
              </w:rPr>
              <w:t>Device Management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_Toc492476755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6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37AB34D5" w14:textId="77777777" w:rsidR="00652ECD" w:rsidRDefault="0013331E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56" w:history="1">
            <w:r w:rsidR="00652ECD" w:rsidRPr="005226BE">
              <w:rPr>
                <w:rStyle w:val="Hyperlink"/>
                <w:noProof/>
              </w:rPr>
              <w:t>Subheading: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_Toc492476756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6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3E16AF83" w14:textId="77777777" w:rsidR="00652ECD" w:rsidRDefault="0013331E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57" w:history="1">
            <w:r w:rsidR="00652ECD" w:rsidRPr="005226BE">
              <w:rPr>
                <w:rStyle w:val="Hyperlink"/>
                <w:noProof/>
              </w:rPr>
              <w:t>Day Six Schedule: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_Toc492476757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6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07581028" w14:textId="77777777" w:rsidR="00652ECD" w:rsidRDefault="0013331E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58" w:history="1">
            <w:r w:rsidR="00652ECD" w:rsidRPr="005226BE">
              <w:rPr>
                <w:rStyle w:val="Hyperlink"/>
                <w:noProof/>
              </w:rPr>
              <w:t>Training and Assessment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_Toc492476758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7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587080A8" w14:textId="77777777" w:rsidR="00652ECD" w:rsidRDefault="0013331E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59" w:history="1">
            <w:r w:rsidR="00652ECD" w:rsidRPr="005226BE">
              <w:rPr>
                <w:rStyle w:val="Hyperlink"/>
                <w:noProof/>
              </w:rPr>
              <w:t>Subheading: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_Toc492476759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7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6F049AB9" w14:textId="77777777" w:rsidR="00652ECD" w:rsidRDefault="0013331E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60" w:history="1">
            <w:r w:rsidR="00652ECD" w:rsidRPr="005226BE">
              <w:rPr>
                <w:rStyle w:val="Hyperlink"/>
                <w:noProof/>
              </w:rPr>
              <w:t>Day Seven Schedule: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_Toc492476760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7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1EB0A86A" w14:textId="77777777" w:rsidR="00652ECD" w:rsidRDefault="0013331E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61" w:history="1">
            <w:r w:rsidR="00652ECD" w:rsidRPr="005226BE">
              <w:rPr>
                <w:rStyle w:val="Hyperlink"/>
                <w:noProof/>
              </w:rPr>
              <w:t>Play Time and Wellbeing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_Toc492476761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7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7A39B210" w14:textId="77777777" w:rsidR="00652ECD" w:rsidRDefault="0013331E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62" w:history="1">
            <w:r w:rsidR="00652ECD" w:rsidRPr="005226BE">
              <w:rPr>
                <w:rStyle w:val="Hyperlink"/>
                <w:noProof/>
              </w:rPr>
              <w:t>Subheading: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_Toc492476762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7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1270FB90" w14:textId="77777777" w:rsidR="00652ECD" w:rsidRDefault="0013331E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63" w:history="1">
            <w:r w:rsidR="00652ECD" w:rsidRPr="005226BE">
              <w:rPr>
                <w:rStyle w:val="Hyperlink"/>
                <w:noProof/>
              </w:rPr>
              <w:t>Day Eight Schedule: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_Toc492476763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7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136F7E95" w14:textId="77777777" w:rsidR="00652ECD" w:rsidRDefault="0013331E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64" w:history="1">
            <w:r w:rsidR="00652ECD" w:rsidRPr="005226BE">
              <w:rPr>
                <w:rStyle w:val="Hyperlink"/>
                <w:noProof/>
              </w:rPr>
              <w:t>Universal Environment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_Toc492476764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8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3757E79B" w14:textId="77777777" w:rsidR="00652ECD" w:rsidRDefault="0013331E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65" w:history="1">
            <w:r w:rsidR="00652ECD" w:rsidRPr="005226BE">
              <w:rPr>
                <w:rStyle w:val="Hyperlink"/>
                <w:noProof/>
              </w:rPr>
              <w:t>Subheading: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_Toc492476765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8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425CF81B" w14:textId="77777777" w:rsidR="00652ECD" w:rsidRDefault="0013331E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66" w:history="1">
            <w:r w:rsidR="00652ECD" w:rsidRPr="005226BE">
              <w:rPr>
                <w:rStyle w:val="Hyperlink"/>
                <w:noProof/>
              </w:rPr>
              <w:t>Day Nine Schedule: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_Toc492476766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8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03A6F2A3" w14:textId="77777777" w:rsidR="00652ECD" w:rsidRDefault="0013331E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67" w:history="1">
            <w:r w:rsidR="00652ECD" w:rsidRPr="005226BE">
              <w:rPr>
                <w:rStyle w:val="Hyperlink"/>
                <w:noProof/>
              </w:rPr>
              <w:t>Participatory Governance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_Toc492476767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9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36B70DFD" w14:textId="77777777" w:rsidR="00652ECD" w:rsidRDefault="0013331E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68" w:history="1">
            <w:r w:rsidR="00652ECD" w:rsidRPr="005226BE">
              <w:rPr>
                <w:rStyle w:val="Hyperlink"/>
                <w:noProof/>
              </w:rPr>
              <w:t>Subheading: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_Toc492476768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9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27A07449" w14:textId="77777777" w:rsidR="00652ECD" w:rsidRDefault="0013331E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69" w:history="1">
            <w:r w:rsidR="00652ECD" w:rsidRPr="005226BE">
              <w:rPr>
                <w:rStyle w:val="Hyperlink"/>
                <w:noProof/>
              </w:rPr>
              <w:t>Day Ten Schedule: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_Toc492476769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9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5199D209" w14:textId="77777777" w:rsidR="00652ECD" w:rsidRDefault="0013331E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70" w:history="1">
            <w:r w:rsidR="00652ECD" w:rsidRPr="005226BE">
              <w:rPr>
                <w:rStyle w:val="Hyperlink"/>
                <w:noProof/>
              </w:rPr>
              <w:t>Natural Disaster Emergency Response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_Toc492476770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9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151B81FB" w14:textId="77777777" w:rsidR="00652ECD" w:rsidRDefault="0013331E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71" w:history="1">
            <w:r w:rsidR="00652ECD" w:rsidRPr="005226BE">
              <w:rPr>
                <w:rStyle w:val="Hyperlink"/>
                <w:noProof/>
              </w:rPr>
              <w:t>Subheading: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_Toc492476771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9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5B564470" w14:textId="77777777" w:rsidR="00652ECD" w:rsidRDefault="0013331E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72" w:history="1">
            <w:r w:rsidR="00652ECD" w:rsidRPr="005226BE">
              <w:rPr>
                <w:rStyle w:val="Hyperlink"/>
                <w:noProof/>
              </w:rPr>
              <w:t>Day Eleven Schedule: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_Toc492476772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10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178C56C1" w14:textId="77777777" w:rsidR="00652ECD" w:rsidRDefault="0013331E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73" w:history="1">
            <w:r w:rsidR="00652ECD" w:rsidRPr="005226BE">
              <w:rPr>
                <w:rStyle w:val="Hyperlink"/>
                <w:noProof/>
              </w:rPr>
              <w:t>Joyous Virtuous Compassionate Responsible Abundance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_Toc492476773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10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7DE8EA53" w14:textId="77777777" w:rsidR="00652ECD" w:rsidRDefault="0013331E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74" w:history="1">
            <w:r w:rsidR="00652ECD" w:rsidRPr="005226BE">
              <w:rPr>
                <w:rStyle w:val="Hyperlink"/>
                <w:noProof/>
              </w:rPr>
              <w:t>Subheading: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_Toc492476774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10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6B72658A" w14:textId="77777777" w:rsidR="00652ECD" w:rsidRDefault="0013331E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75" w:history="1">
            <w:r w:rsidR="00652ECD" w:rsidRPr="005226BE">
              <w:rPr>
                <w:rStyle w:val="Hyperlink"/>
                <w:noProof/>
              </w:rPr>
              <w:t>Day Twelve Schedule: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_Toc492476775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10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1EAE54D9" w14:textId="77777777" w:rsidR="00652ECD" w:rsidRDefault="0013331E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76" w:history="1">
            <w:r w:rsidR="00652ECD" w:rsidRPr="005226BE">
              <w:rPr>
                <w:rStyle w:val="Hyperlink"/>
                <w:noProof/>
              </w:rPr>
              <w:t>Planning Self Directed Evolution and Social Co-Creation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_Toc492476776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11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20F9CA19" w14:textId="77777777" w:rsidR="00652ECD" w:rsidRDefault="0013331E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77" w:history="1">
            <w:r w:rsidR="00652ECD" w:rsidRPr="005226BE">
              <w:rPr>
                <w:rStyle w:val="Hyperlink"/>
                <w:noProof/>
              </w:rPr>
              <w:t>Subheading: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_Toc492476777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11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29CADC94" w14:textId="77777777" w:rsidR="00652ECD" w:rsidRDefault="0013331E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78" w:history="1">
            <w:r w:rsidR="00652ECD" w:rsidRPr="005226BE">
              <w:rPr>
                <w:rStyle w:val="Hyperlink"/>
                <w:noProof/>
              </w:rPr>
              <w:t>Day Thirteen Schedule: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_Toc492476778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11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667CD5C8" w14:textId="77777777" w:rsidR="00652ECD" w:rsidRDefault="0013331E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79" w:history="1">
            <w:r w:rsidR="00652ECD" w:rsidRPr="005226BE">
              <w:rPr>
                <w:rStyle w:val="Hyperlink"/>
                <w:noProof/>
              </w:rPr>
              <w:t>Graduation Ceremony and Media Activities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_Toc492476779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12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5E224673" w14:textId="77777777" w:rsidR="00652ECD" w:rsidRDefault="0013331E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80" w:history="1">
            <w:r w:rsidR="00652ECD" w:rsidRPr="005226BE">
              <w:rPr>
                <w:rStyle w:val="Hyperlink"/>
                <w:noProof/>
              </w:rPr>
              <w:t>Subheading: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_Toc492476780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12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63F5A016" w14:textId="77777777" w:rsidR="00652ECD" w:rsidRDefault="0013331E">
          <w:pPr>
            <w:pStyle w:val="TOC3"/>
            <w:tabs>
              <w:tab w:val="right" w:leader="dot" w:pos="10070"/>
            </w:tabs>
            <w:rPr>
              <w:rFonts w:eastAsiaTheme="minorEastAsia"/>
              <w:noProof/>
              <w:color w:val="auto"/>
              <w:lang w:val="en-AU" w:eastAsia="en-AU"/>
            </w:rPr>
          </w:pPr>
          <w:hyperlink w:anchor="_Toc492476781" w:history="1">
            <w:r w:rsidR="00652ECD" w:rsidRPr="005226BE">
              <w:rPr>
                <w:rStyle w:val="Hyperlink"/>
                <w:noProof/>
              </w:rPr>
              <w:t>Day Fourteen Schedule:</w:t>
            </w:r>
            <w:r w:rsidR="00652ECD">
              <w:rPr>
                <w:noProof/>
                <w:webHidden/>
              </w:rPr>
              <w:tab/>
            </w:r>
            <w:r w:rsidR="00652ECD">
              <w:rPr>
                <w:noProof/>
                <w:webHidden/>
              </w:rPr>
              <w:fldChar w:fldCharType="begin"/>
            </w:r>
            <w:r w:rsidR="00652ECD">
              <w:rPr>
                <w:noProof/>
                <w:webHidden/>
              </w:rPr>
              <w:instrText xml:space="preserve"> PAGEREF _Toc492476781 \h </w:instrText>
            </w:r>
            <w:r w:rsidR="00652ECD">
              <w:rPr>
                <w:noProof/>
                <w:webHidden/>
              </w:rPr>
            </w:r>
            <w:r w:rsidR="00652ECD">
              <w:rPr>
                <w:noProof/>
                <w:webHidden/>
              </w:rPr>
              <w:fldChar w:fldCharType="separate"/>
            </w:r>
            <w:r w:rsidR="00652ECD">
              <w:rPr>
                <w:noProof/>
                <w:webHidden/>
              </w:rPr>
              <w:t>12</w:t>
            </w:r>
            <w:r w:rsidR="00652ECD">
              <w:rPr>
                <w:noProof/>
                <w:webHidden/>
              </w:rPr>
              <w:fldChar w:fldCharType="end"/>
            </w:r>
          </w:hyperlink>
        </w:p>
        <w:p w14:paraId="610B64ED" w14:textId="77777777" w:rsidR="00771007" w:rsidRDefault="00771007">
          <w:r>
            <w:rPr>
              <w:b/>
              <w:bCs/>
              <w:noProof/>
            </w:rPr>
            <w:fldChar w:fldCharType="end"/>
          </w:r>
        </w:p>
      </w:sdtContent>
    </w:sdt>
    <w:p w14:paraId="0D2BB862" w14:textId="77777777" w:rsidR="00326360" w:rsidRDefault="00FF1E87" w:rsidP="00C6554A">
      <w:pPr>
        <w:pStyle w:val="Heading1"/>
      </w:pPr>
      <w:bookmarkStart w:id="5" w:name="_Toc492476736"/>
      <w:r>
        <w:t>Forward</w:t>
      </w:r>
      <w:bookmarkEnd w:id="5"/>
    </w:p>
    <w:p w14:paraId="614D4ABC" w14:textId="77777777" w:rsidR="00345D0E" w:rsidRPr="00771007" w:rsidRDefault="00345D0E" w:rsidP="00771007"/>
    <w:p w14:paraId="6D3904E8" w14:textId="77777777" w:rsidR="00326360" w:rsidRDefault="00FF1E87" w:rsidP="00C6554A">
      <w:pPr>
        <w:pStyle w:val="Heading1"/>
      </w:pPr>
      <w:bookmarkStart w:id="6" w:name="_Toc492476737"/>
      <w:r>
        <w:t>Abstract</w:t>
      </w:r>
      <w:bookmarkEnd w:id="6"/>
    </w:p>
    <w:p w14:paraId="3F7E26BA" w14:textId="77777777" w:rsidR="002F0F6A" w:rsidRDefault="009C7027" w:rsidP="00771007">
      <w:r>
        <w:t xml:space="preserve">General Intelligence </w:t>
      </w:r>
      <w:r w:rsidR="00983E5C">
        <w:t xml:space="preserve">seems to have </w:t>
      </w:r>
      <w:r>
        <w:t xml:space="preserve">emerged in the human species as a result of </w:t>
      </w:r>
      <w:r w:rsidR="00983E5C">
        <w:t>sustained self-reflection. I</w:t>
      </w:r>
      <w:r>
        <w:t xml:space="preserve">nternal and external reflections of self through </w:t>
      </w:r>
      <w:r w:rsidR="00983E5C">
        <w:t>environmental influence; observing each now moment using human senses, using memory to reflect on the past, compared to now, and also using</w:t>
      </w:r>
      <w:r>
        <w:t xml:space="preserve"> imagination</w:t>
      </w:r>
      <w:r w:rsidR="00983E5C">
        <w:t xml:space="preserve"> to simulate the future and compare </w:t>
      </w:r>
      <w:r w:rsidR="00E32A65">
        <w:t>simulations</w:t>
      </w:r>
      <w:r w:rsidR="00983E5C">
        <w:t xml:space="preserve"> to past, now and other</w:t>
      </w:r>
      <w:r w:rsidR="00E32A65">
        <w:t xml:space="preserve">, </w:t>
      </w:r>
      <w:r w:rsidR="00DC0777">
        <w:t>by using</w:t>
      </w:r>
      <w:r w:rsidR="00983E5C">
        <w:t xml:space="preserve"> </w:t>
      </w:r>
      <w:r w:rsidR="002F0F6A">
        <w:t xml:space="preserve">contextual </w:t>
      </w:r>
      <w:r w:rsidR="003D0099">
        <w:t>awarenes</w:t>
      </w:r>
      <w:r w:rsidR="00983E5C">
        <w:t xml:space="preserve">s. </w:t>
      </w:r>
    </w:p>
    <w:p w14:paraId="65A07D84" w14:textId="77777777" w:rsidR="00E57DC3" w:rsidRDefault="00983E5C" w:rsidP="00771007">
      <w:r>
        <w:t xml:space="preserve">These reflective processes seem relative to experience, focus, motivation and mental distortion tools for accentuating different styles of thought. </w:t>
      </w:r>
      <w:r w:rsidR="00E57DC3">
        <w:t>These can include</w:t>
      </w:r>
      <w:r>
        <w:t xml:space="preserve"> </w:t>
      </w:r>
      <w:r w:rsidR="00E57DC3">
        <w:t xml:space="preserve">processes like </w:t>
      </w:r>
      <w:r>
        <w:t>fasting</w:t>
      </w:r>
      <w:r w:rsidR="00E57DC3">
        <w:t xml:space="preserve"> (going without food for extended periods of time),</w:t>
      </w:r>
      <w:r>
        <w:t xml:space="preserve"> </w:t>
      </w:r>
      <w:r w:rsidR="00E57DC3">
        <w:t xml:space="preserve">experiencing solitude </w:t>
      </w:r>
      <w:r w:rsidR="002F0F6A">
        <w:t>Vs interacting with many peers</w:t>
      </w:r>
      <w:r w:rsidR="00E57DC3">
        <w:t xml:space="preserve">, </w:t>
      </w:r>
      <w:r>
        <w:t xml:space="preserve">or by </w:t>
      </w:r>
      <w:r w:rsidR="00E57DC3">
        <w:t xml:space="preserve">exposing a self </w:t>
      </w:r>
      <w:r>
        <w:t>to one or more consciousness distorting substances</w:t>
      </w:r>
      <w:r w:rsidR="00E57DC3">
        <w:t xml:space="preserve">, of which, there are incalculable </w:t>
      </w:r>
      <w:r w:rsidR="00B50624">
        <w:t>“</w:t>
      </w:r>
      <w:r w:rsidR="00EF7F25">
        <w:t>+</w:t>
      </w:r>
      <w:r w:rsidR="00B50624">
        <w:t>” &amp; “</w:t>
      </w:r>
      <w:r w:rsidR="00EF7F25">
        <w:t>-</w:t>
      </w:r>
      <w:r w:rsidR="00B50624">
        <w:t>”</w:t>
      </w:r>
      <w:r w:rsidR="00EF7F25">
        <w:t xml:space="preserve"> </w:t>
      </w:r>
      <w:r w:rsidR="00E57DC3">
        <w:t>combinations</w:t>
      </w:r>
      <w:r>
        <w:t xml:space="preserve">. </w:t>
      </w:r>
    </w:p>
    <w:p w14:paraId="58FC29E3" w14:textId="77777777" w:rsidR="00F044E2" w:rsidRDefault="00983E5C" w:rsidP="00771007">
      <w:r>
        <w:t>Now the race is on to quantify this process into a safe and responsible system that can be embedded in computerized devices to extend intelligence.</w:t>
      </w:r>
      <w:r w:rsidR="00E57DC3">
        <w:t xml:space="preserve"> The approach I have chosen to take, is to attempt to build a simulated copy of my physical self, my environmental imagination self,</w:t>
      </w:r>
      <w:r w:rsidR="002F0F6A">
        <w:t xml:space="preserve"> my spiritual self and</w:t>
      </w:r>
      <w:r w:rsidR="00E57DC3">
        <w:t xml:space="preserve"> my cultural self</w:t>
      </w:r>
      <w:r w:rsidR="002F0F6A">
        <w:t>,</w:t>
      </w:r>
      <w:r w:rsidR="00E57DC3">
        <w:t xml:space="preserve"> </w:t>
      </w:r>
      <w:r w:rsidR="002F0F6A">
        <w:t>combined with</w:t>
      </w:r>
      <w:r w:rsidR="00E57DC3">
        <w:t xml:space="preserve"> my general learning principals, motivators, preferences, tolerances</w:t>
      </w:r>
      <w:r w:rsidR="002F0F6A">
        <w:t xml:space="preserve"> and memory. This information will be curated in stages and reflected by identifying common generalizations of intelligence.</w:t>
      </w:r>
    </w:p>
    <w:p w14:paraId="5CDFC9BF" w14:textId="150CA661" w:rsidR="002F0F6A" w:rsidRPr="00771007" w:rsidRDefault="003D0099" w:rsidP="00771007">
      <w:r>
        <w:t>The result I aim for is a</w:t>
      </w:r>
      <w:r w:rsidR="002F0F6A">
        <w:t xml:space="preserve"> digital avatar</w:t>
      </w:r>
      <w:r w:rsidR="00E32A65">
        <w:t xml:space="preserve"> self</w:t>
      </w:r>
      <w:r w:rsidR="002F0F6A">
        <w:t xml:space="preserve"> </w:t>
      </w:r>
      <w:r>
        <w:t>with a</w:t>
      </w:r>
      <w:r w:rsidR="00C7175D">
        <w:t>n intelligence</w:t>
      </w:r>
      <w:r>
        <w:t xml:space="preserve"> operating zeitgeist</w:t>
      </w:r>
      <w:r w:rsidR="002F0F6A">
        <w:t xml:space="preserve">, a </w:t>
      </w:r>
      <w:proofErr w:type="gramStart"/>
      <w:r w:rsidR="002F0F6A">
        <w:t>high definition</w:t>
      </w:r>
      <w:proofErr w:type="gramEnd"/>
      <w:r w:rsidR="002F0F6A">
        <w:t xml:space="preserve"> </w:t>
      </w:r>
      <w:r>
        <w:t xml:space="preserve">virtual </w:t>
      </w:r>
      <w:r w:rsidR="002F0F6A">
        <w:t>Aura with interactive heads up displays and a progressively generative environment</w:t>
      </w:r>
      <w:r>
        <w:t xml:space="preserve"> and</w:t>
      </w:r>
      <w:r w:rsidR="00337BBE">
        <w:t xml:space="preserve"> physics</w:t>
      </w:r>
      <w:r>
        <w:t xml:space="preserve"> engine</w:t>
      </w:r>
      <w:r w:rsidR="002F0F6A">
        <w:t>.</w:t>
      </w:r>
    </w:p>
    <w:p w14:paraId="104B8DE4" w14:textId="77777777" w:rsidR="00FF1E87" w:rsidRDefault="00FF1E87" w:rsidP="00C6554A">
      <w:pPr>
        <w:pStyle w:val="Heading1"/>
      </w:pPr>
      <w:bookmarkStart w:id="7" w:name="_Toc492476738"/>
      <w:r>
        <w:lastRenderedPageBreak/>
        <w:t>Introduction</w:t>
      </w:r>
      <w:bookmarkEnd w:id="7"/>
    </w:p>
    <w:p w14:paraId="3D8F0DB7" w14:textId="77777777" w:rsidR="00B56906" w:rsidRDefault="00B56906" w:rsidP="00FF1E87">
      <w:r>
        <w:t>Personal history, environments, memories</w:t>
      </w:r>
    </w:p>
    <w:p w14:paraId="340DED90" w14:textId="77777777" w:rsidR="001D6CDA" w:rsidRDefault="001D6CDA" w:rsidP="00FF1E87">
      <w:r>
        <w:t>Knowing myself, Neuro Linguistic Programming</w:t>
      </w:r>
    </w:p>
    <w:p w14:paraId="155F7D1D" w14:textId="77777777" w:rsidR="001D6CDA" w:rsidRDefault="001D6CDA" w:rsidP="00FF1E87">
      <w:r>
        <w:t>Duplicating the physical self into a simulated digital form</w:t>
      </w:r>
    </w:p>
    <w:p w14:paraId="0B4F862C" w14:textId="77777777" w:rsidR="001D6CDA" w:rsidRDefault="001D6CDA" w:rsidP="00FF1E87">
      <w:r>
        <w:t>Embedded associations between color, shapes, emotions and language</w:t>
      </w:r>
    </w:p>
    <w:p w14:paraId="04DB0826" w14:textId="77777777" w:rsidR="001D6CDA" w:rsidRDefault="001D6CDA" w:rsidP="00FF1E87">
      <w:r>
        <w:t>Familial and cultural expectations, suppositions,</w:t>
      </w:r>
      <w:r w:rsidR="00F64EC8" w:rsidRPr="00F64EC8">
        <w:t xml:space="preserve"> </w:t>
      </w:r>
      <w:r w:rsidR="00F64EC8">
        <w:t>assumptions,</w:t>
      </w:r>
      <w:r>
        <w:t xml:space="preserve"> </w:t>
      </w:r>
      <w:r w:rsidR="00215369">
        <w:t>rules and guides</w:t>
      </w:r>
    </w:p>
    <w:p w14:paraId="61D45C30" w14:textId="77777777" w:rsidR="001D6CDA" w:rsidRDefault="001D6CDA" w:rsidP="00FF1E87">
      <w:r>
        <w:t>Brain Rules for Baby – Scientific research into the neurological development of a child</w:t>
      </w:r>
    </w:p>
    <w:p w14:paraId="2AE19B18" w14:textId="77777777" w:rsidR="00215369" w:rsidRDefault="00215369" w:rsidP="00FF1E87">
      <w:r>
        <w:t>1,000 to 4,000 of the most common words used by Australian children (pre-G3) in assignments</w:t>
      </w:r>
    </w:p>
    <w:p w14:paraId="2C07B2A6" w14:textId="77777777" w:rsidR="00856B5A" w:rsidRDefault="00856B5A" w:rsidP="00FF1E87">
      <w:r>
        <w:t xml:space="preserve">Word </w:t>
      </w:r>
      <w:r w:rsidR="00466312">
        <w:t>reduction from Diploma of Interactive Game Design into a word list, edited to ‘bias</w:t>
      </w:r>
      <w:r w:rsidR="00F8403F">
        <w:t>|prefer</w:t>
      </w:r>
      <w:r w:rsidR="00466312">
        <w:t xml:space="preserve"> good’</w:t>
      </w:r>
    </w:p>
    <w:p w14:paraId="3E5D565B" w14:textId="77777777" w:rsidR="00466312" w:rsidRDefault="00466312" w:rsidP="00FF1E87">
      <w:r>
        <w:t>Personal excel spreadsheet of conscious intelligence keywords, ‘bias good,’ reduced to a word list</w:t>
      </w:r>
    </w:p>
    <w:p w14:paraId="1DC6C8E9" w14:textId="77777777" w:rsidR="001D6CDA" w:rsidRDefault="001D6CDA" w:rsidP="00FF1E87">
      <w:r>
        <w:t xml:space="preserve">Social Media, Sovereignty, </w:t>
      </w:r>
      <w:r w:rsidR="00215369">
        <w:t>Analysis of Trade Mechanisms and Responsible Abundance</w:t>
      </w:r>
    </w:p>
    <w:p w14:paraId="6E16630A" w14:textId="77777777" w:rsidR="00215369" w:rsidRDefault="00215369" w:rsidP="00FF1E87">
      <w:r>
        <w:t>Spectrum of linguistics, related to common sense, suppositions and assumptions</w:t>
      </w:r>
    </w:p>
    <w:p w14:paraId="6BE27303" w14:textId="77777777" w:rsidR="00215369" w:rsidRDefault="00215369" w:rsidP="00FF1E87">
      <w:r>
        <w:t>Spectrum of internal beliefs, external moral perceptions and humane needs</w:t>
      </w:r>
    </w:p>
    <w:p w14:paraId="69632802" w14:textId="77777777" w:rsidR="00215369" w:rsidRDefault="004E0C65" w:rsidP="00FF1E87">
      <w:r>
        <w:t>Mathematic</w:t>
      </w:r>
      <w:r w:rsidR="00215369">
        <w:t xml:space="preserve"> logic of observed physics to generate nDimensional Arrays</w:t>
      </w:r>
    </w:p>
    <w:p w14:paraId="1C02C08D" w14:textId="77777777" w:rsidR="00215369" w:rsidRDefault="00215369" w:rsidP="00FF1E87">
      <w:r>
        <w:t>Predictable environmental cycles with regular observable effects</w:t>
      </w:r>
    </w:p>
    <w:p w14:paraId="30A1A350" w14:textId="77777777" w:rsidR="00215369" w:rsidRDefault="00215369" w:rsidP="00215369">
      <w:r>
        <w:t>Logic of Language – English</w:t>
      </w:r>
      <w:r w:rsidR="00856B5A">
        <w:t>, and a generalization of terms</w:t>
      </w:r>
    </w:p>
    <w:p w14:paraId="4402EF7B" w14:textId="77777777" w:rsidR="00215369" w:rsidRDefault="00856B5A" w:rsidP="00FF1E87">
      <w:r>
        <w:t>Programmable computer memory, sensor arrays, machine vision, machine learning, cryptography</w:t>
      </w:r>
    </w:p>
    <w:p w14:paraId="3FAA1D19" w14:textId="77777777" w:rsidR="00856B5A" w:rsidRDefault="00856B5A" w:rsidP="00FF1E87">
      <w:r>
        <w:t>Building an interactive aura program for embedding, displaying, editing and distributing intelligence</w:t>
      </w:r>
    </w:p>
    <w:p w14:paraId="7C2B12A2" w14:textId="77777777" w:rsidR="00856B5A" w:rsidRDefault="004E0C65" w:rsidP="00FF1E87">
      <w:r>
        <w:t>Visualization techniques to</w:t>
      </w:r>
      <w:r w:rsidR="00856B5A">
        <w:t xml:space="preserve"> c</w:t>
      </w:r>
      <w:r>
        <w:t>onvert nDimensional data into meaningful</w:t>
      </w:r>
      <w:r w:rsidR="00856B5A">
        <w:t xml:space="preserve"> images and intuitive controls</w:t>
      </w:r>
    </w:p>
    <w:p w14:paraId="1B76C6CB" w14:textId="77777777" w:rsidR="00856B5A" w:rsidRDefault="00466312" w:rsidP="00FF1E87">
      <w:r>
        <w:t>Imagining the flow of energy through the world from every perspective, to a single set of words and math</w:t>
      </w:r>
    </w:p>
    <w:p w14:paraId="36B509A0" w14:textId="77777777" w:rsidR="00466312" w:rsidRDefault="00466312" w:rsidP="00FF1E87">
      <w:r>
        <w:t>Phonetics of language and pronunciation differentials between languages, dialects, slang and vibrancy</w:t>
      </w:r>
    </w:p>
    <w:p w14:paraId="5A3F1B96" w14:textId="77777777" w:rsidR="00466312" w:rsidRDefault="00466312" w:rsidP="00FF1E87">
      <w:r>
        <w:t>Quantify c</w:t>
      </w:r>
      <w:r w:rsidR="00415687">
        <w:t>omputation requirements for machine learning of images, video, audio,</w:t>
      </w:r>
      <w:r>
        <w:t xml:space="preserve"> text</w:t>
      </w:r>
      <w:r w:rsidR="00415687">
        <w:t xml:space="preserve"> and imagination</w:t>
      </w:r>
    </w:p>
    <w:p w14:paraId="421228E0" w14:textId="77777777" w:rsidR="00415687" w:rsidRDefault="00415687" w:rsidP="00FF1E87">
      <w:r>
        <w:t>Quantify computation improvements for efficiency and accuracy of algorithms by adjusting perspectives</w:t>
      </w:r>
    </w:p>
    <w:p w14:paraId="4DB6FBFB" w14:textId="77777777" w:rsidR="00415687" w:rsidRDefault="00665D4A" w:rsidP="00FF1E87">
      <w:r>
        <w:t>Compare maximum computation available now with distributed computing services, private and cloud</w:t>
      </w:r>
    </w:p>
    <w:p w14:paraId="7FEDA785" w14:textId="77777777" w:rsidR="00B56906" w:rsidRDefault="00B56906" w:rsidP="00FF1E87">
      <w:r>
        <w:t>Quantify computation requirements for machines to progressively simulate environments low to hi def.</w:t>
      </w:r>
    </w:p>
    <w:p w14:paraId="5B408344" w14:textId="77777777" w:rsidR="00665D4A" w:rsidRDefault="00665D4A" w:rsidP="00FF1E87">
      <w:r>
        <w:t>Quantify total required computations per second for sustainable intelligent clothing and accessories</w:t>
      </w:r>
    </w:p>
    <w:p w14:paraId="54F89B8C" w14:textId="77777777" w:rsidR="00665D4A" w:rsidRDefault="00665D4A" w:rsidP="00FF1E87">
      <w:r>
        <w:t xml:space="preserve">Quantify total required computations per second for </w:t>
      </w:r>
      <w:r w:rsidR="006F0529">
        <w:t>a festival hive mind extended intelligence cloud</w:t>
      </w:r>
    </w:p>
    <w:p w14:paraId="60742D83" w14:textId="77777777" w:rsidR="006F0529" w:rsidRDefault="006F0529" w:rsidP="00FF1E87">
      <w:r>
        <w:t>Quantify total required computations per second per million people at very high level of intelligence</w:t>
      </w:r>
    </w:p>
    <w:p w14:paraId="6402EAC1" w14:textId="77777777" w:rsidR="00326360" w:rsidRDefault="00FF1E87" w:rsidP="00C6554A">
      <w:pPr>
        <w:pStyle w:val="Heading1"/>
      </w:pPr>
      <w:bookmarkStart w:id="8" w:name="_Toc492476739"/>
      <w:r>
        <w:lastRenderedPageBreak/>
        <w:t>Body</w:t>
      </w:r>
      <w:bookmarkEnd w:id="8"/>
    </w:p>
    <w:p w14:paraId="5EF4EB18" w14:textId="77777777" w:rsidR="00CA02E7" w:rsidRDefault="00CA02E7" w:rsidP="00326360">
      <w:pPr>
        <w:pStyle w:val="Heading2"/>
      </w:pPr>
      <w:bookmarkStart w:id="9" w:name="_Toc492476740"/>
      <w:r>
        <w:t>Self-Reflection</w:t>
      </w:r>
      <w:bookmarkEnd w:id="9"/>
    </w:p>
    <w:p w14:paraId="74EBD0A8" w14:textId="77777777" w:rsidR="00FF1E87" w:rsidRDefault="00FF1E87" w:rsidP="00FF1E87">
      <w:pPr>
        <w:pStyle w:val="Heading3"/>
      </w:pPr>
      <w:bookmarkStart w:id="10" w:name="_Toc492476741"/>
      <w:r>
        <w:t>Subheading:</w:t>
      </w:r>
      <w:bookmarkEnd w:id="10"/>
    </w:p>
    <w:p w14:paraId="15B0AE2D" w14:textId="77777777" w:rsidR="00FF1E87" w:rsidRPr="00C160D3" w:rsidRDefault="00FF1E87" w:rsidP="00FF1E87">
      <w:r>
        <w:t>Topics</w:t>
      </w:r>
      <w:r w:rsidRPr="00C160D3">
        <w:t xml:space="preserve"> </w:t>
      </w:r>
    </w:p>
    <w:p w14:paraId="3616B29D" w14:textId="77777777" w:rsidR="00CA02E7" w:rsidRDefault="00CA02E7" w:rsidP="00CA02E7">
      <w:pPr>
        <w:pStyle w:val="Heading3"/>
      </w:pPr>
      <w:bookmarkStart w:id="11" w:name="_Toc492476742"/>
      <w:r>
        <w:t>Day One</w:t>
      </w:r>
      <w:r w:rsidR="00326360">
        <w:t xml:space="preserve"> Schedule</w:t>
      </w:r>
      <w:r>
        <w:t>:</w:t>
      </w:r>
      <w:bookmarkEnd w:id="11"/>
    </w:p>
    <w:p w14:paraId="1FCF08B4" w14:textId="77777777" w:rsidR="00C160D3" w:rsidRDefault="000157B9" w:rsidP="00C160D3">
      <w:pPr>
        <w:pStyle w:val="ListBullet"/>
        <w:spacing w:before="240"/>
      </w:pPr>
      <w:r>
        <w:t>08:00</w:t>
      </w:r>
      <w:r>
        <w:tab/>
      </w:r>
      <w:r w:rsidR="00DA2377">
        <w:tab/>
      </w:r>
      <w:r w:rsidR="00A53A3C">
        <w:t>Introduction,</w:t>
      </w:r>
      <w:r>
        <w:t xml:space="preserve"> Welcome to Country</w:t>
      </w:r>
      <w:r w:rsidR="007735A3">
        <w:t xml:space="preserve">, </w:t>
      </w:r>
      <w:r w:rsidR="00A53A3C">
        <w:t>Smoking Ceremony</w:t>
      </w:r>
      <w:r w:rsidR="007735A3">
        <w:t xml:space="preserve"> and Breakfast</w:t>
      </w:r>
    </w:p>
    <w:p w14:paraId="648DA8CC" w14:textId="77777777" w:rsidR="00C160D3" w:rsidRDefault="00C160D3" w:rsidP="00C160D3">
      <w:pPr>
        <w:pStyle w:val="ListBullet"/>
        <w:spacing w:before="240"/>
      </w:pPr>
      <w:r>
        <w:t>09:00</w:t>
      </w:r>
      <w:r w:rsidR="000157B9">
        <w:tab/>
      </w:r>
      <w:r w:rsidR="00DA2377">
        <w:tab/>
      </w:r>
      <w:r w:rsidR="000157B9">
        <w:t>Course Overview and Familiarization with Tools</w:t>
      </w:r>
    </w:p>
    <w:p w14:paraId="299177EC" w14:textId="77777777" w:rsidR="00C160D3" w:rsidRDefault="00C160D3" w:rsidP="00C160D3">
      <w:pPr>
        <w:pStyle w:val="ListBullet"/>
        <w:spacing w:before="240"/>
      </w:pPr>
      <w:r>
        <w:t>10:00</w:t>
      </w:r>
      <w:r w:rsidR="000157B9">
        <w:tab/>
      </w:r>
      <w:r w:rsidR="00DA2377">
        <w:tab/>
      </w:r>
      <w:r w:rsidR="000157B9">
        <w:t xml:space="preserve">Defining Your Preferences </w:t>
      </w:r>
      <w:r w:rsidR="00DA2377">
        <w:t xml:space="preserve">of </w:t>
      </w:r>
      <w:r w:rsidR="000157B9">
        <w:t>Self and Not Self</w:t>
      </w:r>
    </w:p>
    <w:p w14:paraId="4CB25C18" w14:textId="77777777" w:rsidR="00C160D3" w:rsidRDefault="00C160D3" w:rsidP="00C160D3">
      <w:pPr>
        <w:pStyle w:val="ListBullet"/>
        <w:spacing w:before="240"/>
      </w:pPr>
      <w:r>
        <w:t>11:00</w:t>
      </w:r>
      <w:r w:rsidR="00DA2377">
        <w:tab/>
      </w:r>
      <w:r w:rsidR="00DA2377">
        <w:tab/>
        <w:t xml:space="preserve">Defining Your Preferences of </w:t>
      </w:r>
      <w:r w:rsidR="00A53A3C">
        <w:t xml:space="preserve">Formative </w:t>
      </w:r>
      <w:r w:rsidR="00DA2377">
        <w:t>Past Experiences</w:t>
      </w:r>
    </w:p>
    <w:p w14:paraId="7183E9DF" w14:textId="77777777" w:rsidR="00C160D3" w:rsidRDefault="00C160D3" w:rsidP="00C160D3">
      <w:pPr>
        <w:pStyle w:val="ListBullet"/>
        <w:spacing w:before="240"/>
      </w:pPr>
      <w:r>
        <w:t>12:00</w:t>
      </w:r>
      <w:r w:rsidR="00DA2377">
        <w:tab/>
      </w:r>
      <w:r w:rsidR="00DA2377">
        <w:tab/>
        <w:t>Lunch Break</w:t>
      </w:r>
    </w:p>
    <w:p w14:paraId="6CAFF217" w14:textId="77777777" w:rsidR="00C160D3" w:rsidRDefault="00C160D3" w:rsidP="00C160D3">
      <w:pPr>
        <w:pStyle w:val="ListBullet"/>
        <w:spacing w:before="240"/>
      </w:pPr>
      <w:r>
        <w:t>1:00 pm</w:t>
      </w:r>
      <w:r w:rsidR="00DA2377">
        <w:tab/>
        <w:t>Defining Your Preferences of Timekeeping and Scheduling</w:t>
      </w:r>
    </w:p>
    <w:p w14:paraId="34E753B8" w14:textId="77777777" w:rsidR="00C160D3" w:rsidRDefault="00C160D3" w:rsidP="00C160D3">
      <w:pPr>
        <w:pStyle w:val="ListBullet"/>
        <w:spacing w:before="240"/>
      </w:pPr>
      <w:r>
        <w:t>2:00 pm</w:t>
      </w:r>
      <w:r w:rsidR="00DA2377">
        <w:tab/>
        <w:t>Defining Your Preferences of Interests and Goals</w:t>
      </w:r>
    </w:p>
    <w:p w14:paraId="29837AF5" w14:textId="77777777" w:rsidR="00C160D3" w:rsidRDefault="00C160D3" w:rsidP="00C160D3">
      <w:pPr>
        <w:pStyle w:val="ListBullet"/>
        <w:spacing w:before="240"/>
      </w:pPr>
      <w:r>
        <w:t>3:00 pm</w:t>
      </w:r>
      <w:r w:rsidR="00DA2377">
        <w:tab/>
        <w:t>Defining and Role Playing Your Preferences of Social Norms and Ideals</w:t>
      </w:r>
    </w:p>
    <w:p w14:paraId="3410DCED" w14:textId="77777777" w:rsidR="00C160D3" w:rsidRDefault="00C160D3" w:rsidP="00C160D3">
      <w:pPr>
        <w:pStyle w:val="ListBullet"/>
        <w:spacing w:before="240"/>
      </w:pPr>
      <w:r>
        <w:t>4:00 pm</w:t>
      </w:r>
      <w:r w:rsidR="00DA2377">
        <w:tab/>
        <w:t>Afternoon Break</w:t>
      </w:r>
    </w:p>
    <w:p w14:paraId="05F8345C" w14:textId="77777777" w:rsidR="00C160D3" w:rsidRDefault="00C160D3" w:rsidP="00C160D3">
      <w:pPr>
        <w:pStyle w:val="ListBullet"/>
        <w:spacing w:before="240"/>
      </w:pPr>
      <w:r>
        <w:t>5:00 pm</w:t>
      </w:r>
      <w:r w:rsidR="00DA2377">
        <w:tab/>
        <w:t>Defining Your Preferences of General Wellbeing</w:t>
      </w:r>
    </w:p>
    <w:p w14:paraId="1DFD731C" w14:textId="77777777" w:rsidR="00C160D3" w:rsidRDefault="00C160D3" w:rsidP="00C160D3">
      <w:pPr>
        <w:pStyle w:val="ListBullet"/>
        <w:spacing w:before="240"/>
      </w:pPr>
      <w:r>
        <w:t>6:00 pm</w:t>
      </w:r>
      <w:r w:rsidR="00DA2377">
        <w:tab/>
        <w:t>Defining Your Preferences of Work Experiences</w:t>
      </w:r>
      <w:r w:rsidR="00A53A3C">
        <w:t>, Skills</w:t>
      </w:r>
      <w:r w:rsidR="00DA2377">
        <w:t xml:space="preserve"> and Purpose</w:t>
      </w:r>
    </w:p>
    <w:p w14:paraId="1F35A9CD" w14:textId="77777777" w:rsidR="00C160D3" w:rsidRDefault="00C160D3" w:rsidP="00C160D3">
      <w:pPr>
        <w:pStyle w:val="ListBullet"/>
        <w:spacing w:before="240"/>
      </w:pPr>
      <w:r>
        <w:t>7:00 pm</w:t>
      </w:r>
      <w:r w:rsidR="00DA2377">
        <w:tab/>
        <w:t xml:space="preserve">Defining Your Preferences of </w:t>
      </w:r>
      <w:r w:rsidR="00A53A3C">
        <w:t>Travel, Entertainment and Joy</w:t>
      </w:r>
    </w:p>
    <w:p w14:paraId="68BFF2E4" w14:textId="77777777" w:rsidR="00C160D3" w:rsidRDefault="00C160D3" w:rsidP="00C160D3">
      <w:pPr>
        <w:pStyle w:val="ListBullet"/>
        <w:spacing w:before="240"/>
      </w:pPr>
      <w:r>
        <w:t>8:00 pm</w:t>
      </w:r>
      <w:r w:rsidR="00DA2377">
        <w:tab/>
      </w:r>
      <w:r w:rsidR="00A53A3C">
        <w:t>Evening Meal</w:t>
      </w:r>
    </w:p>
    <w:p w14:paraId="26D5F15E" w14:textId="77777777" w:rsidR="00A53A3C" w:rsidRPr="00C160D3" w:rsidRDefault="00A53A3C" w:rsidP="00A53A3C"/>
    <w:p w14:paraId="78996322" w14:textId="77777777" w:rsidR="00C6554A" w:rsidRDefault="00CA02E7" w:rsidP="00326360">
      <w:pPr>
        <w:pStyle w:val="Heading2"/>
      </w:pPr>
      <w:bookmarkStart w:id="12" w:name="_Toc492476743"/>
      <w:r>
        <w:t>Avatar Creation</w:t>
      </w:r>
      <w:bookmarkEnd w:id="12"/>
    </w:p>
    <w:p w14:paraId="2F7D1433" w14:textId="77777777" w:rsidR="00FF1E87" w:rsidRDefault="00FF1E87" w:rsidP="00FF1E87">
      <w:pPr>
        <w:pStyle w:val="Heading3"/>
      </w:pPr>
      <w:bookmarkStart w:id="13" w:name="_Toc492476744"/>
      <w:r>
        <w:t>Subheading:</w:t>
      </w:r>
      <w:bookmarkEnd w:id="13"/>
    </w:p>
    <w:p w14:paraId="6C7CC450" w14:textId="77777777" w:rsidR="00FF1E87" w:rsidRPr="00C160D3" w:rsidRDefault="00FF1E87" w:rsidP="00FF1E87">
      <w:r>
        <w:t>Topics</w:t>
      </w:r>
      <w:r w:rsidRPr="00C160D3">
        <w:t xml:space="preserve"> </w:t>
      </w:r>
    </w:p>
    <w:p w14:paraId="09841E76" w14:textId="77777777" w:rsidR="00CA02E7" w:rsidRDefault="00CA02E7" w:rsidP="00CA02E7">
      <w:pPr>
        <w:pStyle w:val="Heading3"/>
      </w:pPr>
      <w:bookmarkStart w:id="14" w:name="_Toc492476745"/>
      <w:r>
        <w:t>Day Two</w:t>
      </w:r>
      <w:r w:rsidR="00326360">
        <w:t xml:space="preserve"> Schedule</w:t>
      </w:r>
      <w:r>
        <w:t>:</w:t>
      </w:r>
      <w:bookmarkEnd w:id="14"/>
    </w:p>
    <w:p w14:paraId="2C914FD6" w14:textId="77777777" w:rsidR="00C160D3" w:rsidRDefault="00C160D3" w:rsidP="00C160D3">
      <w:pPr>
        <w:pStyle w:val="ListBullet"/>
        <w:spacing w:before="240"/>
      </w:pPr>
      <w:r>
        <w:t xml:space="preserve">08:00 </w:t>
      </w:r>
      <w:r w:rsidR="00A53A3C">
        <w:tab/>
      </w:r>
      <w:r w:rsidR="00A53A3C">
        <w:tab/>
      </w:r>
      <w:r w:rsidR="007735A3">
        <w:t xml:space="preserve">Breakfast and </w:t>
      </w:r>
      <w:r w:rsidR="00A53A3C">
        <w:t xml:space="preserve">Introduction to </w:t>
      </w:r>
      <w:r w:rsidR="0083615F">
        <w:t xml:space="preserve">Blendr, </w:t>
      </w:r>
      <w:r w:rsidR="00A53A3C">
        <w:t>Unity 5 or Unreal Engine</w:t>
      </w:r>
    </w:p>
    <w:p w14:paraId="5DB09CB5" w14:textId="77777777" w:rsidR="00C160D3" w:rsidRDefault="00C160D3" w:rsidP="00C160D3">
      <w:pPr>
        <w:pStyle w:val="ListBullet"/>
        <w:spacing w:before="240"/>
      </w:pPr>
      <w:r>
        <w:t>09:00</w:t>
      </w:r>
      <w:r w:rsidR="00A53A3C">
        <w:tab/>
      </w:r>
      <w:r w:rsidR="00A53A3C">
        <w:tab/>
        <w:t>Use Body Measurements</w:t>
      </w:r>
      <w:r w:rsidR="007735A3">
        <w:t xml:space="preserve"> to Build a Simple</w:t>
      </w:r>
      <w:r w:rsidR="00A53A3C">
        <w:t xml:space="preserve"> Animation Rig</w:t>
      </w:r>
    </w:p>
    <w:p w14:paraId="5B78AF08" w14:textId="77777777" w:rsidR="00C160D3" w:rsidRDefault="00C160D3" w:rsidP="00C160D3">
      <w:pPr>
        <w:pStyle w:val="ListBullet"/>
        <w:spacing w:before="240"/>
      </w:pPr>
      <w:r>
        <w:t>10:00</w:t>
      </w:r>
      <w:r w:rsidR="00A53A3C">
        <w:tab/>
      </w:r>
      <w:r w:rsidR="00A53A3C">
        <w:tab/>
        <w:t>Build a Full Body Avatar of Self</w:t>
      </w:r>
      <w:r w:rsidR="007735A3">
        <w:t xml:space="preserve"> Around the Animation Rig</w:t>
      </w:r>
    </w:p>
    <w:p w14:paraId="3FDFB999" w14:textId="77777777" w:rsidR="00C160D3" w:rsidRDefault="00C160D3" w:rsidP="00C160D3">
      <w:pPr>
        <w:pStyle w:val="ListBullet"/>
        <w:spacing w:before="240"/>
      </w:pPr>
      <w:r>
        <w:lastRenderedPageBreak/>
        <w:t>11:00</w:t>
      </w:r>
      <w:r w:rsidR="00A53A3C">
        <w:tab/>
      </w:r>
      <w:r w:rsidR="00A53A3C">
        <w:tab/>
      </w:r>
    </w:p>
    <w:p w14:paraId="04DFE772" w14:textId="77777777" w:rsidR="00C160D3" w:rsidRDefault="00C160D3" w:rsidP="00C160D3">
      <w:pPr>
        <w:pStyle w:val="ListBullet"/>
        <w:spacing w:before="240"/>
      </w:pPr>
      <w:r>
        <w:t>12:00</w:t>
      </w:r>
      <w:r w:rsidR="007735A3">
        <w:tab/>
      </w:r>
      <w:r w:rsidR="007735A3">
        <w:tab/>
        <w:t>Lunch Break</w:t>
      </w:r>
    </w:p>
    <w:p w14:paraId="1CBEB11F" w14:textId="77777777" w:rsidR="00C160D3" w:rsidRDefault="00C160D3" w:rsidP="00C160D3">
      <w:pPr>
        <w:pStyle w:val="ListBullet"/>
        <w:spacing w:before="240"/>
      </w:pPr>
      <w:r>
        <w:t>1:00 pm</w:t>
      </w:r>
      <w:r w:rsidR="007735A3">
        <w:tab/>
        <w:t xml:space="preserve">Transpose Your </w:t>
      </w:r>
      <w:r w:rsidR="0031312E">
        <w:t>Facial Features</w:t>
      </w:r>
      <w:r w:rsidR="007735A3">
        <w:t xml:space="preserve"> onto the Avatar</w:t>
      </w:r>
    </w:p>
    <w:p w14:paraId="5A9DA849" w14:textId="77777777" w:rsidR="00C160D3" w:rsidRDefault="00C160D3" w:rsidP="00C160D3">
      <w:pPr>
        <w:pStyle w:val="ListBullet"/>
        <w:spacing w:before="240"/>
      </w:pPr>
      <w:r>
        <w:t>2:00 pm</w:t>
      </w:r>
      <w:r w:rsidR="007735A3">
        <w:tab/>
      </w:r>
      <w:r w:rsidR="00E61418">
        <w:t>Rig and Customize Clothing onto the Avatar</w:t>
      </w:r>
    </w:p>
    <w:p w14:paraId="6D4DD0EF" w14:textId="77777777" w:rsidR="00C160D3" w:rsidRDefault="00C160D3" w:rsidP="00C160D3">
      <w:pPr>
        <w:pStyle w:val="ListBullet"/>
        <w:spacing w:before="240"/>
      </w:pPr>
      <w:r>
        <w:t>3:00 pm</w:t>
      </w:r>
      <w:r w:rsidR="007735A3">
        <w:tab/>
      </w:r>
    </w:p>
    <w:p w14:paraId="5D55478D" w14:textId="77777777" w:rsidR="00C160D3" w:rsidRDefault="00C160D3" w:rsidP="00C160D3">
      <w:pPr>
        <w:pStyle w:val="ListBullet"/>
        <w:spacing w:before="240"/>
      </w:pPr>
      <w:r>
        <w:t>4:00 pm</w:t>
      </w:r>
      <w:r w:rsidR="007735A3">
        <w:tab/>
        <w:t>Afternoon Break</w:t>
      </w:r>
    </w:p>
    <w:p w14:paraId="2BA6C743" w14:textId="77777777" w:rsidR="00C160D3" w:rsidRDefault="00C160D3" w:rsidP="00C160D3">
      <w:pPr>
        <w:pStyle w:val="ListBullet"/>
        <w:spacing w:before="240"/>
      </w:pPr>
      <w:r>
        <w:t>5:00 pm</w:t>
      </w:r>
      <w:r w:rsidR="007735A3">
        <w:tab/>
        <w:t>Polish Avatar</w:t>
      </w:r>
      <w:r w:rsidR="0031312E">
        <w:t xml:space="preserve"> and Create Some Renders</w:t>
      </w:r>
    </w:p>
    <w:p w14:paraId="3837236A" w14:textId="77777777" w:rsidR="00C160D3" w:rsidRDefault="00C160D3" w:rsidP="00C160D3">
      <w:pPr>
        <w:pStyle w:val="ListBullet"/>
        <w:spacing w:before="240"/>
      </w:pPr>
      <w:r>
        <w:t>6:00 pm</w:t>
      </w:r>
      <w:r w:rsidR="007735A3">
        <w:tab/>
        <w:t>Build a simple 2 Dimensional Avatar of Self</w:t>
      </w:r>
    </w:p>
    <w:p w14:paraId="36567DB0" w14:textId="77777777" w:rsidR="00C160D3" w:rsidRDefault="00C160D3" w:rsidP="00C160D3">
      <w:pPr>
        <w:pStyle w:val="ListBullet"/>
        <w:spacing w:before="240"/>
      </w:pPr>
      <w:r>
        <w:t>7:00 pm</w:t>
      </w:r>
      <w:r w:rsidR="007735A3">
        <w:tab/>
      </w:r>
    </w:p>
    <w:p w14:paraId="2F209D29" w14:textId="77777777" w:rsidR="00C160D3" w:rsidRPr="00C160D3" w:rsidRDefault="00C160D3" w:rsidP="00C160D3">
      <w:pPr>
        <w:pStyle w:val="ListBullet"/>
        <w:spacing w:before="240"/>
      </w:pPr>
      <w:r>
        <w:t>8:00 pm</w:t>
      </w:r>
      <w:r w:rsidR="007735A3">
        <w:tab/>
        <w:t>Evening Meal</w:t>
      </w:r>
    </w:p>
    <w:p w14:paraId="1139E7AB" w14:textId="77777777" w:rsidR="00C160D3" w:rsidRPr="00C160D3" w:rsidRDefault="00C160D3" w:rsidP="00C160D3"/>
    <w:p w14:paraId="75794051" w14:textId="77777777" w:rsidR="00CA02E7" w:rsidRDefault="00CA02E7" w:rsidP="00326360">
      <w:pPr>
        <w:pStyle w:val="Heading2"/>
      </w:pPr>
      <w:bookmarkStart w:id="15" w:name="_Toc492476746"/>
      <w:r>
        <w:t>Aura Creation</w:t>
      </w:r>
      <w:bookmarkEnd w:id="15"/>
    </w:p>
    <w:p w14:paraId="47A56247" w14:textId="77777777" w:rsidR="00FF1E87" w:rsidRDefault="00FF1E87" w:rsidP="00FF1E87">
      <w:pPr>
        <w:pStyle w:val="Heading3"/>
      </w:pPr>
      <w:bookmarkStart w:id="16" w:name="_Toc492476747"/>
      <w:r>
        <w:t>Subheading:</w:t>
      </w:r>
      <w:bookmarkEnd w:id="16"/>
    </w:p>
    <w:p w14:paraId="2EB82B90" w14:textId="77777777" w:rsidR="00FF1E87" w:rsidRPr="00C160D3" w:rsidRDefault="00FF1E87" w:rsidP="00FF1E87">
      <w:r>
        <w:t>Topics</w:t>
      </w:r>
      <w:r w:rsidRPr="00C160D3">
        <w:t xml:space="preserve"> </w:t>
      </w:r>
    </w:p>
    <w:p w14:paraId="6A6C111F" w14:textId="77777777" w:rsidR="00CA02E7" w:rsidRDefault="00CA02E7" w:rsidP="00CA02E7">
      <w:pPr>
        <w:pStyle w:val="Heading3"/>
      </w:pPr>
      <w:bookmarkStart w:id="17" w:name="_Toc492476748"/>
      <w:r>
        <w:t>Day Three</w:t>
      </w:r>
      <w:r w:rsidR="00326360">
        <w:t xml:space="preserve"> Schedule</w:t>
      </w:r>
      <w:r>
        <w:t>:</w:t>
      </w:r>
      <w:bookmarkEnd w:id="17"/>
    </w:p>
    <w:p w14:paraId="4ED9BBFC" w14:textId="77777777" w:rsidR="00C160D3" w:rsidRDefault="00C160D3" w:rsidP="00C160D3">
      <w:pPr>
        <w:pStyle w:val="ListBullet"/>
        <w:spacing w:before="240"/>
      </w:pPr>
      <w:r>
        <w:t xml:space="preserve">08:00 </w:t>
      </w:r>
      <w:r w:rsidR="0031312E">
        <w:tab/>
      </w:r>
      <w:r w:rsidR="0031312E">
        <w:tab/>
        <w:t>Breakfast</w:t>
      </w:r>
      <w:r w:rsidR="00BD3B48">
        <w:t xml:space="preserve"> and Introduction to Guest Speaker</w:t>
      </w:r>
    </w:p>
    <w:p w14:paraId="120D97B4" w14:textId="77777777" w:rsidR="00C160D3" w:rsidRDefault="00C160D3" w:rsidP="00C160D3">
      <w:pPr>
        <w:pStyle w:val="ListBullet"/>
        <w:spacing w:before="240"/>
      </w:pPr>
      <w:r>
        <w:t>09:00</w:t>
      </w:r>
      <w:r w:rsidR="0031312E">
        <w:tab/>
      </w:r>
      <w:r w:rsidR="0031312E">
        <w:tab/>
      </w:r>
      <w:r w:rsidR="00BD3B48">
        <w:t>Presentation on the Philosophy of Aura’s and Kundalini Chakras</w:t>
      </w:r>
    </w:p>
    <w:p w14:paraId="2E81901C" w14:textId="77777777" w:rsidR="00C160D3" w:rsidRDefault="00C160D3" w:rsidP="00C160D3">
      <w:pPr>
        <w:pStyle w:val="ListBullet"/>
        <w:spacing w:before="240"/>
      </w:pPr>
      <w:r>
        <w:t>10:00</w:t>
      </w:r>
      <w:r w:rsidR="0031312E">
        <w:tab/>
      </w:r>
      <w:r w:rsidR="0031312E">
        <w:tab/>
      </w:r>
      <w:r w:rsidR="00BD3B48">
        <w:t>Choose your Preferences and Build a Basic Aura Scaffolding Around Your Avatar</w:t>
      </w:r>
    </w:p>
    <w:p w14:paraId="3B825318" w14:textId="77777777" w:rsidR="00C160D3" w:rsidRDefault="00C160D3" w:rsidP="00C160D3">
      <w:pPr>
        <w:pStyle w:val="ListBullet"/>
        <w:spacing w:before="240"/>
      </w:pPr>
      <w:r>
        <w:t>11:00</w:t>
      </w:r>
      <w:r w:rsidR="0031312E">
        <w:tab/>
      </w:r>
      <w:r w:rsidR="0031312E">
        <w:tab/>
      </w:r>
      <w:r w:rsidR="00BD3B48">
        <w:t>Enter Virtual Reality to Adjust the Aura for Depth of Perception</w:t>
      </w:r>
    </w:p>
    <w:p w14:paraId="11BAA028" w14:textId="77777777" w:rsidR="00C160D3" w:rsidRDefault="00C160D3" w:rsidP="00C160D3">
      <w:pPr>
        <w:pStyle w:val="ListBullet"/>
        <w:spacing w:before="240"/>
      </w:pPr>
      <w:r>
        <w:t>12:00</w:t>
      </w:r>
      <w:r w:rsidR="0031312E">
        <w:tab/>
      </w:r>
      <w:r w:rsidR="0031312E">
        <w:tab/>
        <w:t>Lunch Break</w:t>
      </w:r>
    </w:p>
    <w:p w14:paraId="3F9EC93E" w14:textId="77777777" w:rsidR="00C160D3" w:rsidRDefault="00C160D3" w:rsidP="00C160D3">
      <w:pPr>
        <w:pStyle w:val="ListBullet"/>
        <w:spacing w:before="240"/>
      </w:pPr>
      <w:r>
        <w:t>1:00 pm</w:t>
      </w:r>
      <w:r w:rsidR="0031312E">
        <w:tab/>
      </w:r>
      <w:r w:rsidR="00BD3B48">
        <w:t>Choose How to Display and Interact With Your Adjustable Settings</w:t>
      </w:r>
    </w:p>
    <w:p w14:paraId="499B1787" w14:textId="77777777" w:rsidR="00C160D3" w:rsidRDefault="00C160D3" w:rsidP="00C160D3">
      <w:pPr>
        <w:pStyle w:val="ListBullet"/>
        <w:spacing w:before="240"/>
      </w:pPr>
      <w:r>
        <w:t>2:00 pm</w:t>
      </w:r>
      <w:r w:rsidR="0031312E">
        <w:tab/>
      </w:r>
      <w:r w:rsidR="00123170">
        <w:t>Build a Fast Access Tool List and Set Triggers/Prompts for Automation</w:t>
      </w:r>
    </w:p>
    <w:p w14:paraId="5DE2853C" w14:textId="77777777" w:rsidR="00C160D3" w:rsidRDefault="00C160D3" w:rsidP="00C160D3">
      <w:pPr>
        <w:pStyle w:val="ListBullet"/>
        <w:spacing w:before="240"/>
      </w:pPr>
      <w:r>
        <w:t>3:00 pm</w:t>
      </w:r>
      <w:r w:rsidR="0031312E">
        <w:tab/>
      </w:r>
      <w:r w:rsidR="008856C4">
        <w:t>Define and Design Visualizations for Energy Transfers from Aura to Aura</w:t>
      </w:r>
    </w:p>
    <w:p w14:paraId="561E3DEA" w14:textId="77777777" w:rsidR="00C160D3" w:rsidRDefault="00C160D3" w:rsidP="00C160D3">
      <w:pPr>
        <w:pStyle w:val="ListBullet"/>
        <w:spacing w:before="240"/>
      </w:pPr>
      <w:r>
        <w:t>4:00 pm</w:t>
      </w:r>
      <w:r w:rsidR="0031312E">
        <w:tab/>
        <w:t>Afternoon Break</w:t>
      </w:r>
    </w:p>
    <w:p w14:paraId="613A2228" w14:textId="77777777" w:rsidR="00C160D3" w:rsidRDefault="00C160D3" w:rsidP="00C160D3">
      <w:pPr>
        <w:pStyle w:val="ListBullet"/>
        <w:spacing w:before="240"/>
      </w:pPr>
      <w:r>
        <w:t>5:00 pm</w:t>
      </w:r>
      <w:r w:rsidR="0031312E">
        <w:tab/>
      </w:r>
      <w:r w:rsidR="008856C4">
        <w:t>Set Preferences for Common Environments, Interactions and Situations</w:t>
      </w:r>
    </w:p>
    <w:p w14:paraId="0E3D44CE" w14:textId="77777777" w:rsidR="00C160D3" w:rsidRDefault="00C160D3" w:rsidP="00C160D3">
      <w:pPr>
        <w:pStyle w:val="ListBullet"/>
        <w:spacing w:before="240"/>
      </w:pPr>
      <w:r>
        <w:t>6:00 pm</w:t>
      </w:r>
      <w:r w:rsidR="0031312E">
        <w:tab/>
      </w:r>
      <w:r w:rsidR="008856C4">
        <w:t>Set Preferences for Discovery Modes like Dating, Entertainment and Travel</w:t>
      </w:r>
    </w:p>
    <w:p w14:paraId="5F85585E" w14:textId="77777777" w:rsidR="00C160D3" w:rsidRDefault="00C160D3" w:rsidP="00C160D3">
      <w:pPr>
        <w:pStyle w:val="ListBullet"/>
        <w:spacing w:before="240"/>
      </w:pPr>
      <w:r>
        <w:lastRenderedPageBreak/>
        <w:t>7:00 pm</w:t>
      </w:r>
      <w:r w:rsidR="0031312E">
        <w:tab/>
      </w:r>
    </w:p>
    <w:p w14:paraId="199BFD92" w14:textId="77777777" w:rsidR="00C160D3" w:rsidRPr="00C160D3" w:rsidRDefault="00C160D3" w:rsidP="00C160D3">
      <w:pPr>
        <w:pStyle w:val="ListBullet"/>
        <w:spacing w:before="240"/>
      </w:pPr>
      <w:r>
        <w:t>8:00 pm</w:t>
      </w:r>
      <w:r w:rsidR="0031312E">
        <w:tab/>
        <w:t>Evening Meal</w:t>
      </w:r>
    </w:p>
    <w:p w14:paraId="105B8157" w14:textId="77777777" w:rsidR="00C160D3" w:rsidRPr="00C160D3" w:rsidRDefault="00C160D3" w:rsidP="00C160D3"/>
    <w:p w14:paraId="217D9C08" w14:textId="77777777" w:rsidR="00CA02E7" w:rsidRDefault="00CA02E7" w:rsidP="00326360">
      <w:pPr>
        <w:pStyle w:val="Heading2"/>
      </w:pPr>
      <w:bookmarkStart w:id="18" w:name="_Toc492476749"/>
      <w:r>
        <w:t>Mind Palace Creation</w:t>
      </w:r>
      <w:bookmarkEnd w:id="18"/>
    </w:p>
    <w:p w14:paraId="6AD7A5F0" w14:textId="77777777" w:rsidR="00FF1E87" w:rsidRDefault="00FF1E87" w:rsidP="00FF1E87">
      <w:pPr>
        <w:pStyle w:val="Heading3"/>
      </w:pPr>
      <w:bookmarkStart w:id="19" w:name="_Toc492476750"/>
      <w:r>
        <w:t>Subheading:</w:t>
      </w:r>
      <w:bookmarkEnd w:id="19"/>
    </w:p>
    <w:p w14:paraId="6E05C984" w14:textId="77777777" w:rsidR="00FF1E87" w:rsidRPr="00C160D3" w:rsidRDefault="00FF1E87" w:rsidP="00FF1E87">
      <w:r>
        <w:t>Topics</w:t>
      </w:r>
      <w:r w:rsidRPr="00C160D3">
        <w:t xml:space="preserve"> </w:t>
      </w:r>
    </w:p>
    <w:p w14:paraId="6F10CB5B" w14:textId="77777777" w:rsidR="00CA02E7" w:rsidRDefault="00CA02E7" w:rsidP="00CA02E7">
      <w:pPr>
        <w:pStyle w:val="Heading3"/>
      </w:pPr>
      <w:bookmarkStart w:id="20" w:name="_Toc492476751"/>
      <w:r>
        <w:t>Day Four</w:t>
      </w:r>
      <w:r w:rsidR="00326360">
        <w:t xml:space="preserve"> Schedule</w:t>
      </w:r>
      <w:r>
        <w:t>:</w:t>
      </w:r>
      <w:bookmarkEnd w:id="20"/>
    </w:p>
    <w:p w14:paraId="72564C61" w14:textId="77777777" w:rsidR="00C160D3" w:rsidRDefault="00C160D3" w:rsidP="00C160D3">
      <w:pPr>
        <w:pStyle w:val="ListBullet"/>
        <w:spacing w:before="240"/>
      </w:pPr>
      <w:r>
        <w:t xml:space="preserve">08:00 </w:t>
      </w:r>
      <w:r w:rsidR="0031312E">
        <w:tab/>
      </w:r>
      <w:r w:rsidR="0031312E">
        <w:tab/>
        <w:t>Breakfast</w:t>
      </w:r>
      <w:r w:rsidR="00015B41">
        <w:t xml:space="preserve"> and Introduction to Guest Speaker</w:t>
      </w:r>
    </w:p>
    <w:p w14:paraId="73BD1BD9" w14:textId="77777777" w:rsidR="00C160D3" w:rsidRDefault="00C160D3" w:rsidP="00C160D3">
      <w:pPr>
        <w:pStyle w:val="ListBullet"/>
        <w:spacing w:before="240"/>
      </w:pPr>
      <w:r>
        <w:t>09:00</w:t>
      </w:r>
      <w:r w:rsidR="0031312E">
        <w:tab/>
      </w:r>
      <w:r w:rsidR="0031312E">
        <w:tab/>
      </w:r>
      <w:r w:rsidR="00015B41">
        <w:t xml:space="preserve">Presentation on Rapid Prototyping Virtual Architectures </w:t>
      </w:r>
      <w:r w:rsidR="000677AD">
        <w:t>to Improve</w:t>
      </w:r>
      <w:r w:rsidR="00015B41">
        <w:t xml:space="preserve"> Memory</w:t>
      </w:r>
    </w:p>
    <w:p w14:paraId="38E2425A" w14:textId="77777777" w:rsidR="00C160D3" w:rsidRDefault="00C160D3" w:rsidP="00C160D3">
      <w:pPr>
        <w:pStyle w:val="ListBullet"/>
        <w:spacing w:before="240"/>
      </w:pPr>
      <w:r>
        <w:t>10:00</w:t>
      </w:r>
      <w:r w:rsidR="0031312E">
        <w:tab/>
      </w:r>
      <w:r w:rsidR="0031312E">
        <w:tab/>
      </w:r>
    </w:p>
    <w:p w14:paraId="5B184D89" w14:textId="77777777" w:rsidR="00C160D3" w:rsidRDefault="00C160D3" w:rsidP="00C160D3">
      <w:pPr>
        <w:pStyle w:val="ListBullet"/>
        <w:spacing w:before="240"/>
      </w:pPr>
      <w:r>
        <w:t>11:00</w:t>
      </w:r>
      <w:r w:rsidR="0031312E">
        <w:tab/>
      </w:r>
      <w:r w:rsidR="0031312E">
        <w:tab/>
      </w:r>
    </w:p>
    <w:p w14:paraId="4E636E9D" w14:textId="77777777" w:rsidR="00C160D3" w:rsidRDefault="00C160D3" w:rsidP="00C160D3">
      <w:pPr>
        <w:pStyle w:val="ListBullet"/>
        <w:spacing w:before="240"/>
      </w:pPr>
      <w:r>
        <w:t>12:00</w:t>
      </w:r>
      <w:r w:rsidR="0031312E">
        <w:tab/>
      </w:r>
      <w:r w:rsidR="0031312E">
        <w:tab/>
        <w:t>Lunch Break</w:t>
      </w:r>
    </w:p>
    <w:p w14:paraId="579761D0" w14:textId="77777777" w:rsidR="00C160D3" w:rsidRDefault="00C160D3" w:rsidP="00C160D3">
      <w:pPr>
        <w:pStyle w:val="ListBullet"/>
        <w:spacing w:before="240"/>
      </w:pPr>
      <w:r>
        <w:t>1:00 pm</w:t>
      </w:r>
      <w:r w:rsidR="0031312E">
        <w:tab/>
      </w:r>
    </w:p>
    <w:p w14:paraId="65904E2A" w14:textId="77777777" w:rsidR="00C160D3" w:rsidRDefault="00C160D3" w:rsidP="00C160D3">
      <w:pPr>
        <w:pStyle w:val="ListBullet"/>
        <w:spacing w:before="240"/>
      </w:pPr>
      <w:r>
        <w:t>2:00 pm</w:t>
      </w:r>
      <w:r w:rsidR="0031312E">
        <w:tab/>
      </w:r>
    </w:p>
    <w:p w14:paraId="6C1386C9" w14:textId="77777777" w:rsidR="00C160D3" w:rsidRDefault="00C160D3" w:rsidP="00C160D3">
      <w:pPr>
        <w:pStyle w:val="ListBullet"/>
        <w:spacing w:before="240"/>
      </w:pPr>
      <w:r>
        <w:t>3:00 pm</w:t>
      </w:r>
      <w:r w:rsidR="0031312E">
        <w:tab/>
      </w:r>
    </w:p>
    <w:p w14:paraId="4426AB94" w14:textId="77777777" w:rsidR="00C160D3" w:rsidRDefault="00C160D3" w:rsidP="00C160D3">
      <w:pPr>
        <w:pStyle w:val="ListBullet"/>
        <w:spacing w:before="240"/>
      </w:pPr>
      <w:r>
        <w:t>4:00 pm</w:t>
      </w:r>
      <w:r w:rsidR="0031312E">
        <w:tab/>
        <w:t>Afternoon Break</w:t>
      </w:r>
    </w:p>
    <w:p w14:paraId="1A912F99" w14:textId="77777777" w:rsidR="00C160D3" w:rsidRDefault="00C160D3" w:rsidP="00C160D3">
      <w:pPr>
        <w:pStyle w:val="ListBullet"/>
        <w:spacing w:before="240"/>
      </w:pPr>
      <w:r>
        <w:t>5:00 pm</w:t>
      </w:r>
      <w:r w:rsidR="0031312E">
        <w:tab/>
      </w:r>
    </w:p>
    <w:p w14:paraId="4EDBCA76" w14:textId="77777777" w:rsidR="00C160D3" w:rsidRDefault="00C160D3" w:rsidP="00C160D3">
      <w:pPr>
        <w:pStyle w:val="ListBullet"/>
        <w:spacing w:before="240"/>
      </w:pPr>
      <w:r>
        <w:t>6:00 pm</w:t>
      </w:r>
      <w:r w:rsidR="0031312E">
        <w:tab/>
      </w:r>
    </w:p>
    <w:p w14:paraId="60F2EE73" w14:textId="77777777" w:rsidR="00C160D3" w:rsidRDefault="00C160D3" w:rsidP="00C160D3">
      <w:pPr>
        <w:pStyle w:val="ListBullet"/>
        <w:spacing w:before="240"/>
      </w:pPr>
      <w:r>
        <w:t>7:00 pm</w:t>
      </w:r>
      <w:r w:rsidR="0031312E">
        <w:tab/>
      </w:r>
    </w:p>
    <w:p w14:paraId="62B2ACF5" w14:textId="77777777" w:rsidR="00C160D3" w:rsidRPr="00C160D3" w:rsidRDefault="00C160D3" w:rsidP="00C160D3">
      <w:pPr>
        <w:pStyle w:val="ListBullet"/>
        <w:spacing w:before="240"/>
      </w:pPr>
      <w:r>
        <w:t>8:00 pm</w:t>
      </w:r>
      <w:r w:rsidR="0031312E">
        <w:tab/>
        <w:t>Evening Meal</w:t>
      </w:r>
    </w:p>
    <w:p w14:paraId="7BA22484" w14:textId="77777777" w:rsidR="00C160D3" w:rsidRPr="00C160D3" w:rsidRDefault="00C160D3" w:rsidP="00C160D3"/>
    <w:p w14:paraId="165FE347" w14:textId="77777777" w:rsidR="00CA02E7" w:rsidRDefault="00CA02E7" w:rsidP="00326360">
      <w:pPr>
        <w:pStyle w:val="Heading2"/>
      </w:pPr>
      <w:bookmarkStart w:id="21" w:name="_Toc492476752"/>
      <w:r>
        <w:t>The Operating Zeitgeist</w:t>
      </w:r>
      <w:bookmarkEnd w:id="21"/>
    </w:p>
    <w:p w14:paraId="779ED010" w14:textId="77777777" w:rsidR="00FF1E87" w:rsidRDefault="00FF1E87" w:rsidP="00FF1E87">
      <w:pPr>
        <w:pStyle w:val="Heading3"/>
      </w:pPr>
      <w:bookmarkStart w:id="22" w:name="_Toc492476753"/>
      <w:r>
        <w:t>Subheading:</w:t>
      </w:r>
      <w:bookmarkEnd w:id="22"/>
    </w:p>
    <w:p w14:paraId="22A0FBA3" w14:textId="77777777" w:rsidR="00FF1E87" w:rsidRPr="00C160D3" w:rsidRDefault="00FF1E87" w:rsidP="00FF1E87">
      <w:r>
        <w:t>Topics</w:t>
      </w:r>
      <w:r w:rsidRPr="00C160D3">
        <w:t xml:space="preserve"> </w:t>
      </w:r>
    </w:p>
    <w:p w14:paraId="14E25F94" w14:textId="77777777" w:rsidR="00CA02E7" w:rsidRDefault="00CA02E7" w:rsidP="00CA02E7">
      <w:pPr>
        <w:pStyle w:val="Heading3"/>
      </w:pPr>
      <w:bookmarkStart w:id="23" w:name="_Toc492476754"/>
      <w:r>
        <w:t>Day Five</w:t>
      </w:r>
      <w:r w:rsidR="00326360">
        <w:t xml:space="preserve"> Schedule</w:t>
      </w:r>
      <w:r>
        <w:t>:</w:t>
      </w:r>
      <w:bookmarkEnd w:id="23"/>
    </w:p>
    <w:p w14:paraId="4B796F8E" w14:textId="77777777" w:rsidR="00C160D3" w:rsidRDefault="00C160D3" w:rsidP="00C160D3">
      <w:pPr>
        <w:pStyle w:val="ListBullet"/>
        <w:spacing w:before="240"/>
      </w:pPr>
      <w:r>
        <w:t xml:space="preserve">08:00 </w:t>
      </w:r>
      <w:r w:rsidR="0031312E">
        <w:tab/>
      </w:r>
      <w:r w:rsidR="0031312E">
        <w:tab/>
        <w:t>Breakfast</w:t>
      </w:r>
      <w:r w:rsidR="00015B41" w:rsidRPr="00015B41">
        <w:t xml:space="preserve"> </w:t>
      </w:r>
      <w:r w:rsidR="00015B41">
        <w:t>and Introduction to Guest Speaker</w:t>
      </w:r>
    </w:p>
    <w:p w14:paraId="0CB97CAC" w14:textId="77777777" w:rsidR="00C160D3" w:rsidRDefault="00C160D3" w:rsidP="00C160D3">
      <w:pPr>
        <w:pStyle w:val="ListBullet"/>
        <w:spacing w:before="240"/>
      </w:pPr>
      <w:r>
        <w:lastRenderedPageBreak/>
        <w:t>09:00</w:t>
      </w:r>
      <w:r w:rsidR="0031312E">
        <w:tab/>
      </w:r>
      <w:r w:rsidR="0031312E">
        <w:tab/>
      </w:r>
      <w:r w:rsidR="000677AD">
        <w:t>Presentation on Machine Learning and Extended Intelligence Algorithms</w:t>
      </w:r>
    </w:p>
    <w:p w14:paraId="42F07D0B" w14:textId="77777777" w:rsidR="00C160D3" w:rsidRDefault="00C160D3" w:rsidP="00C160D3">
      <w:pPr>
        <w:pStyle w:val="ListBullet"/>
        <w:spacing w:before="240"/>
      </w:pPr>
      <w:r>
        <w:t>10:00</w:t>
      </w:r>
      <w:r w:rsidR="0031312E">
        <w:tab/>
      </w:r>
      <w:r w:rsidR="0031312E">
        <w:tab/>
      </w:r>
      <w:r w:rsidR="005373C9">
        <w:t>Recording Language Patterns to Create The Keystone of Consciousness</w:t>
      </w:r>
    </w:p>
    <w:p w14:paraId="1EF9EF6E" w14:textId="77777777" w:rsidR="00C160D3" w:rsidRDefault="00C160D3" w:rsidP="00C160D3">
      <w:pPr>
        <w:pStyle w:val="ListBullet"/>
        <w:spacing w:before="240"/>
      </w:pPr>
      <w:r>
        <w:t>11:00</w:t>
      </w:r>
      <w:r w:rsidR="0031312E">
        <w:tab/>
      </w:r>
      <w:r w:rsidR="0031312E">
        <w:tab/>
      </w:r>
    </w:p>
    <w:p w14:paraId="75632008" w14:textId="77777777" w:rsidR="00C160D3" w:rsidRDefault="00C160D3" w:rsidP="00C160D3">
      <w:pPr>
        <w:pStyle w:val="ListBullet"/>
        <w:spacing w:before="240"/>
      </w:pPr>
      <w:r>
        <w:t>12:00</w:t>
      </w:r>
      <w:r w:rsidR="0031312E">
        <w:tab/>
      </w:r>
      <w:r w:rsidR="0031312E">
        <w:tab/>
        <w:t>Lunch Break</w:t>
      </w:r>
    </w:p>
    <w:p w14:paraId="76D0C146" w14:textId="77777777" w:rsidR="00C160D3" w:rsidRDefault="00C160D3" w:rsidP="00C160D3">
      <w:pPr>
        <w:pStyle w:val="ListBullet"/>
        <w:spacing w:before="240"/>
      </w:pPr>
      <w:r>
        <w:t>1:00 pm</w:t>
      </w:r>
      <w:r w:rsidR="0031312E">
        <w:tab/>
      </w:r>
      <w:r w:rsidR="005373C9">
        <w:t>Building an N-Dimensional Array as the Basis for A Cryptographic Algorithm</w:t>
      </w:r>
    </w:p>
    <w:p w14:paraId="419389B3" w14:textId="77777777" w:rsidR="00C160D3" w:rsidRDefault="00C160D3" w:rsidP="00C160D3">
      <w:pPr>
        <w:pStyle w:val="ListBullet"/>
        <w:spacing w:before="240"/>
      </w:pPr>
      <w:r>
        <w:t>2:00 pm</w:t>
      </w:r>
      <w:r w:rsidR="0031312E">
        <w:tab/>
      </w:r>
      <w:r w:rsidR="005373C9">
        <w:t>Associating Mini-Programs With N-Dimensional Cryptographic Algorithm</w:t>
      </w:r>
    </w:p>
    <w:p w14:paraId="541667D3" w14:textId="77777777" w:rsidR="00C160D3" w:rsidRDefault="00C160D3" w:rsidP="00C160D3">
      <w:pPr>
        <w:pStyle w:val="ListBullet"/>
        <w:spacing w:before="240"/>
      </w:pPr>
      <w:r>
        <w:t>3:00 pm</w:t>
      </w:r>
      <w:r w:rsidR="0031312E">
        <w:tab/>
      </w:r>
    </w:p>
    <w:p w14:paraId="7A99F4A6" w14:textId="77777777" w:rsidR="00C160D3" w:rsidRDefault="00C160D3" w:rsidP="00C160D3">
      <w:pPr>
        <w:pStyle w:val="ListBullet"/>
        <w:spacing w:before="240"/>
      </w:pPr>
      <w:r>
        <w:t>4:00 pm</w:t>
      </w:r>
      <w:r w:rsidR="0031312E">
        <w:tab/>
        <w:t>Afternoon Break</w:t>
      </w:r>
    </w:p>
    <w:p w14:paraId="7F4B6CD3" w14:textId="77777777" w:rsidR="00C160D3" w:rsidRDefault="00C160D3" w:rsidP="00C160D3">
      <w:pPr>
        <w:pStyle w:val="ListBullet"/>
        <w:spacing w:before="240"/>
      </w:pPr>
      <w:r>
        <w:t>5:00 pm</w:t>
      </w:r>
      <w:r w:rsidR="0031312E">
        <w:tab/>
      </w:r>
      <w:r w:rsidR="00B57684">
        <w:t>Practice</w:t>
      </w:r>
      <w:r w:rsidR="005373C9">
        <w:t xml:space="preserve"> Interacting With Your Avatar, Aura and Cryptographic Algorithm</w:t>
      </w:r>
      <w:r w:rsidR="00B57684">
        <w:t xml:space="preserve"> in VR</w:t>
      </w:r>
    </w:p>
    <w:p w14:paraId="0B9AE9D8" w14:textId="77777777" w:rsidR="00C160D3" w:rsidRDefault="00C160D3" w:rsidP="00C160D3">
      <w:pPr>
        <w:pStyle w:val="ListBullet"/>
        <w:spacing w:before="240"/>
      </w:pPr>
      <w:r>
        <w:t>6:00 pm</w:t>
      </w:r>
      <w:r w:rsidR="0031312E">
        <w:tab/>
      </w:r>
      <w:r w:rsidR="00B57684">
        <w:t>Prepare Sequences of Algorithms for Overnight Machine Learning in the Cloud</w:t>
      </w:r>
    </w:p>
    <w:p w14:paraId="5109BB71" w14:textId="77777777" w:rsidR="00C160D3" w:rsidRDefault="00C160D3" w:rsidP="00C160D3">
      <w:pPr>
        <w:pStyle w:val="ListBullet"/>
        <w:spacing w:before="240"/>
      </w:pPr>
      <w:r>
        <w:t>7:00 pm</w:t>
      </w:r>
      <w:r w:rsidR="0031312E">
        <w:tab/>
      </w:r>
    </w:p>
    <w:p w14:paraId="7D68ABD3" w14:textId="77777777" w:rsidR="00C160D3" w:rsidRPr="00C160D3" w:rsidRDefault="00C160D3" w:rsidP="00C160D3">
      <w:pPr>
        <w:pStyle w:val="ListBullet"/>
        <w:spacing w:before="240"/>
      </w:pPr>
      <w:r>
        <w:t>8:00 pm</w:t>
      </w:r>
      <w:r w:rsidR="0031312E">
        <w:tab/>
        <w:t>Evening Meal</w:t>
      </w:r>
    </w:p>
    <w:p w14:paraId="3394AC53" w14:textId="77777777" w:rsidR="00C160D3" w:rsidRPr="00C160D3" w:rsidRDefault="00C160D3" w:rsidP="00C160D3"/>
    <w:p w14:paraId="69A3AA91" w14:textId="77777777" w:rsidR="00CA02E7" w:rsidRDefault="00B64AEB" w:rsidP="00326360">
      <w:pPr>
        <w:pStyle w:val="Heading2"/>
      </w:pPr>
      <w:bookmarkStart w:id="24" w:name="_Toc492476755"/>
      <w:r>
        <w:t>Device Management</w:t>
      </w:r>
      <w:bookmarkEnd w:id="24"/>
    </w:p>
    <w:p w14:paraId="46D36247" w14:textId="77777777" w:rsidR="00FF1E87" w:rsidRDefault="00FF1E87" w:rsidP="00FF1E87">
      <w:pPr>
        <w:pStyle w:val="Heading3"/>
      </w:pPr>
      <w:bookmarkStart w:id="25" w:name="_Toc492476756"/>
      <w:r>
        <w:t>Subheading:</w:t>
      </w:r>
      <w:bookmarkEnd w:id="25"/>
    </w:p>
    <w:p w14:paraId="366E2352" w14:textId="77777777" w:rsidR="00FF1E87" w:rsidRPr="00C160D3" w:rsidRDefault="00FF1E87" w:rsidP="00FF1E87">
      <w:r>
        <w:t>Topics</w:t>
      </w:r>
      <w:r w:rsidRPr="00C160D3">
        <w:t xml:space="preserve"> </w:t>
      </w:r>
    </w:p>
    <w:p w14:paraId="3A4DDF59" w14:textId="77777777" w:rsidR="00B64AEB" w:rsidRDefault="00B64AEB" w:rsidP="00B64AEB">
      <w:pPr>
        <w:pStyle w:val="Heading3"/>
      </w:pPr>
      <w:bookmarkStart w:id="26" w:name="_Toc492476757"/>
      <w:r>
        <w:t>Day Six</w:t>
      </w:r>
      <w:r w:rsidR="00326360">
        <w:t xml:space="preserve"> Schedule</w:t>
      </w:r>
      <w:r>
        <w:t>:</w:t>
      </w:r>
      <w:bookmarkEnd w:id="26"/>
    </w:p>
    <w:p w14:paraId="587E3C03" w14:textId="77777777" w:rsidR="00C160D3" w:rsidRDefault="00C160D3" w:rsidP="00C160D3">
      <w:pPr>
        <w:pStyle w:val="ListBullet"/>
        <w:spacing w:before="240"/>
      </w:pPr>
      <w:r>
        <w:t xml:space="preserve">08:00 </w:t>
      </w:r>
      <w:r w:rsidR="00015B41">
        <w:tab/>
      </w:r>
      <w:r w:rsidR="00015B41">
        <w:tab/>
        <w:t>Breakfast and Introduction to Guest Speaker</w:t>
      </w:r>
    </w:p>
    <w:p w14:paraId="7DD12164" w14:textId="77777777" w:rsidR="00C160D3" w:rsidRDefault="00C160D3" w:rsidP="00C160D3">
      <w:pPr>
        <w:pStyle w:val="ListBullet"/>
        <w:spacing w:before="240"/>
      </w:pPr>
      <w:r>
        <w:t>09:00</w:t>
      </w:r>
      <w:r w:rsidR="00015B41">
        <w:tab/>
      </w:r>
      <w:r w:rsidR="00015B41">
        <w:tab/>
      </w:r>
      <w:r w:rsidR="000677AD">
        <w:t>Presentation About The Internet of Things, A.P.I’s and Information Security</w:t>
      </w:r>
    </w:p>
    <w:p w14:paraId="5AFB0585" w14:textId="77777777" w:rsidR="00C160D3" w:rsidRDefault="00C160D3" w:rsidP="00C160D3">
      <w:pPr>
        <w:pStyle w:val="ListBullet"/>
        <w:spacing w:before="240"/>
      </w:pPr>
      <w:r>
        <w:t>10:00</w:t>
      </w:r>
      <w:r w:rsidR="00015B41">
        <w:tab/>
      </w:r>
      <w:r w:rsidR="00015B41">
        <w:tab/>
      </w:r>
      <w:r w:rsidR="005373C9">
        <w:t>Preparing for Internet Access</w:t>
      </w:r>
      <w:r w:rsidR="00641845">
        <w:t xml:space="preserve"> by confirming Ethics, Goals and Agreements</w:t>
      </w:r>
    </w:p>
    <w:p w14:paraId="6B0F9375" w14:textId="77777777" w:rsidR="00C160D3" w:rsidRDefault="00C160D3" w:rsidP="00C160D3">
      <w:pPr>
        <w:pStyle w:val="ListBullet"/>
        <w:spacing w:before="240"/>
      </w:pPr>
      <w:r>
        <w:t>11:00</w:t>
      </w:r>
      <w:r w:rsidR="00015B41">
        <w:tab/>
      </w:r>
      <w:r w:rsidR="00015B41">
        <w:tab/>
      </w:r>
      <w:r w:rsidR="00641845">
        <w:t>Discover how to command your existing electronic technology with AuraOZ</w:t>
      </w:r>
    </w:p>
    <w:p w14:paraId="4F98EF08" w14:textId="77777777" w:rsidR="00C160D3" w:rsidRDefault="00C160D3" w:rsidP="00C160D3">
      <w:pPr>
        <w:pStyle w:val="ListBullet"/>
        <w:spacing w:before="240"/>
      </w:pPr>
      <w:r>
        <w:t>12:00</w:t>
      </w:r>
      <w:r w:rsidR="00015B41">
        <w:tab/>
      </w:r>
      <w:r w:rsidR="00015B41">
        <w:tab/>
        <w:t>Lunch Break</w:t>
      </w:r>
    </w:p>
    <w:p w14:paraId="3916E5BE" w14:textId="77777777" w:rsidR="00C160D3" w:rsidRDefault="00C160D3" w:rsidP="00C160D3">
      <w:pPr>
        <w:pStyle w:val="ListBullet"/>
        <w:spacing w:before="240"/>
      </w:pPr>
      <w:r>
        <w:t>1:00 pm</w:t>
      </w:r>
      <w:r w:rsidR="00015B41">
        <w:tab/>
      </w:r>
      <w:r w:rsidR="00641845">
        <w:t xml:space="preserve">How to find technical specifications and train your Avatar on new device software </w:t>
      </w:r>
    </w:p>
    <w:p w14:paraId="3E7869B7" w14:textId="77777777" w:rsidR="00C160D3" w:rsidRDefault="00C160D3" w:rsidP="00C160D3">
      <w:pPr>
        <w:pStyle w:val="ListBullet"/>
        <w:spacing w:before="240"/>
      </w:pPr>
      <w:r>
        <w:t>2:00 pm</w:t>
      </w:r>
      <w:r w:rsidR="00015B41">
        <w:tab/>
      </w:r>
    </w:p>
    <w:p w14:paraId="2C7C5418" w14:textId="77777777" w:rsidR="00C160D3" w:rsidRDefault="00C160D3" w:rsidP="00C160D3">
      <w:pPr>
        <w:pStyle w:val="ListBullet"/>
        <w:spacing w:before="240"/>
      </w:pPr>
      <w:r>
        <w:t>3:00 pm</w:t>
      </w:r>
      <w:r w:rsidR="00015B41">
        <w:tab/>
      </w:r>
      <w:r w:rsidR="004D0AB9">
        <w:t>Prepare your mind for identifying hardware and hacking new tools into reality</w:t>
      </w:r>
    </w:p>
    <w:p w14:paraId="38B2E28D" w14:textId="77777777" w:rsidR="00C160D3" w:rsidRDefault="00C160D3" w:rsidP="00C160D3">
      <w:pPr>
        <w:pStyle w:val="ListBullet"/>
        <w:spacing w:before="240"/>
      </w:pPr>
      <w:r>
        <w:t>4:00 pm</w:t>
      </w:r>
      <w:r w:rsidR="00015B41">
        <w:tab/>
        <w:t>Afternoon Break</w:t>
      </w:r>
    </w:p>
    <w:p w14:paraId="41AA2027" w14:textId="77777777" w:rsidR="00C160D3" w:rsidRDefault="00C160D3" w:rsidP="00C160D3">
      <w:pPr>
        <w:pStyle w:val="ListBullet"/>
        <w:spacing w:before="240"/>
      </w:pPr>
      <w:r>
        <w:lastRenderedPageBreak/>
        <w:t>5:00 pm</w:t>
      </w:r>
      <w:r w:rsidR="00015B41">
        <w:tab/>
      </w:r>
      <w:r w:rsidR="00641845">
        <w:t>Look into a wide variety of Internet Enabled Smart Devices and Sensors</w:t>
      </w:r>
    </w:p>
    <w:p w14:paraId="36A04558" w14:textId="77777777" w:rsidR="00C160D3" w:rsidRDefault="00C160D3" w:rsidP="00C160D3">
      <w:pPr>
        <w:pStyle w:val="ListBullet"/>
        <w:spacing w:before="240"/>
      </w:pPr>
      <w:r>
        <w:t>6:00 pm</w:t>
      </w:r>
      <w:r w:rsidR="00015B41">
        <w:tab/>
      </w:r>
      <w:r w:rsidR="00641845">
        <w:t>A fast track process to virtualize ideal technical environments for new projects</w:t>
      </w:r>
    </w:p>
    <w:p w14:paraId="3D911E41" w14:textId="77777777" w:rsidR="00C160D3" w:rsidRDefault="00C160D3" w:rsidP="00C160D3">
      <w:pPr>
        <w:pStyle w:val="ListBullet"/>
        <w:spacing w:before="240"/>
      </w:pPr>
      <w:r>
        <w:t>7:00 pm</w:t>
      </w:r>
      <w:r w:rsidR="00015B41">
        <w:tab/>
      </w:r>
    </w:p>
    <w:p w14:paraId="034282ED" w14:textId="77777777" w:rsidR="00C160D3" w:rsidRPr="00C160D3" w:rsidRDefault="00C160D3" w:rsidP="00C160D3">
      <w:pPr>
        <w:pStyle w:val="ListBullet"/>
        <w:spacing w:before="240"/>
      </w:pPr>
      <w:r>
        <w:t>8:00 pm</w:t>
      </w:r>
      <w:r w:rsidR="00015B41">
        <w:tab/>
        <w:t>Evening Meal</w:t>
      </w:r>
    </w:p>
    <w:p w14:paraId="29A57360" w14:textId="77777777" w:rsidR="00C160D3" w:rsidRPr="00C160D3" w:rsidRDefault="00C160D3" w:rsidP="00C160D3"/>
    <w:p w14:paraId="4B47E2F9" w14:textId="77777777" w:rsidR="00B64AEB" w:rsidRDefault="00B64AEB" w:rsidP="00326360">
      <w:pPr>
        <w:pStyle w:val="Heading2"/>
      </w:pPr>
      <w:bookmarkStart w:id="27" w:name="_Toc492476758"/>
      <w:r>
        <w:t>Training and Assessment</w:t>
      </w:r>
      <w:bookmarkEnd w:id="27"/>
    </w:p>
    <w:p w14:paraId="1FDB44AC" w14:textId="77777777" w:rsidR="00FF1E87" w:rsidRDefault="00FF1E87" w:rsidP="00FF1E87">
      <w:pPr>
        <w:pStyle w:val="Heading3"/>
      </w:pPr>
      <w:bookmarkStart w:id="28" w:name="_Toc492476759"/>
      <w:r>
        <w:t>Subheading:</w:t>
      </w:r>
      <w:bookmarkEnd w:id="28"/>
    </w:p>
    <w:p w14:paraId="39E648A3" w14:textId="77777777" w:rsidR="00FF1E87" w:rsidRPr="00C160D3" w:rsidRDefault="00FF1E87" w:rsidP="00FF1E87">
      <w:r>
        <w:t>Topics</w:t>
      </w:r>
      <w:r w:rsidRPr="00C160D3">
        <w:t xml:space="preserve"> </w:t>
      </w:r>
    </w:p>
    <w:p w14:paraId="527D5A00" w14:textId="77777777" w:rsidR="00B64AEB" w:rsidRDefault="00B64AEB" w:rsidP="00B64AEB">
      <w:pPr>
        <w:pStyle w:val="Heading3"/>
      </w:pPr>
      <w:bookmarkStart w:id="29" w:name="_Toc492476760"/>
      <w:r>
        <w:t>Day Seven</w:t>
      </w:r>
      <w:r w:rsidR="00326360">
        <w:t xml:space="preserve"> Schedule</w:t>
      </w:r>
      <w:r>
        <w:t>:</w:t>
      </w:r>
      <w:bookmarkEnd w:id="29"/>
    </w:p>
    <w:p w14:paraId="2DF2821A" w14:textId="77777777" w:rsidR="00C160D3" w:rsidRDefault="00C160D3" w:rsidP="00C160D3">
      <w:pPr>
        <w:pStyle w:val="ListBullet"/>
        <w:spacing w:before="240"/>
      </w:pPr>
      <w:r>
        <w:t xml:space="preserve">08:00 </w:t>
      </w:r>
      <w:r w:rsidR="00015B41">
        <w:tab/>
      </w:r>
      <w:r w:rsidR="00015B41">
        <w:tab/>
        <w:t>Breakfast</w:t>
      </w:r>
    </w:p>
    <w:p w14:paraId="4B75D997" w14:textId="77777777" w:rsidR="00C160D3" w:rsidRDefault="00C160D3" w:rsidP="00C160D3">
      <w:pPr>
        <w:pStyle w:val="ListBullet"/>
        <w:spacing w:before="240"/>
      </w:pPr>
      <w:r>
        <w:t>09:00</w:t>
      </w:r>
      <w:r w:rsidR="00015B41">
        <w:tab/>
      </w:r>
      <w:r w:rsidR="00015B41">
        <w:tab/>
      </w:r>
      <w:r w:rsidR="00132A8F">
        <w:t xml:space="preserve">Prepare to Teach a 2 hour class </w:t>
      </w:r>
      <w:r w:rsidR="00B57684">
        <w:t>about your experiences since you began this course</w:t>
      </w:r>
    </w:p>
    <w:p w14:paraId="03294DE6" w14:textId="77777777" w:rsidR="00C160D3" w:rsidRDefault="00C160D3" w:rsidP="00C160D3">
      <w:pPr>
        <w:pStyle w:val="ListBullet"/>
        <w:spacing w:before="240"/>
      </w:pPr>
      <w:r>
        <w:t>10:00</w:t>
      </w:r>
      <w:r w:rsidR="00015B41">
        <w:tab/>
      </w:r>
      <w:r w:rsidR="00015B41">
        <w:tab/>
      </w:r>
      <w:r w:rsidR="00132A8F">
        <w:t xml:space="preserve">Teach a 2 hour online class to </w:t>
      </w:r>
      <w:r w:rsidR="00B57684">
        <w:t xml:space="preserve">Secondary and Tertiary </w:t>
      </w:r>
      <w:r w:rsidR="00132A8F">
        <w:t xml:space="preserve">School </w:t>
      </w:r>
      <w:r w:rsidR="00B57684">
        <w:t>Students</w:t>
      </w:r>
    </w:p>
    <w:p w14:paraId="629E3470" w14:textId="77777777" w:rsidR="00C160D3" w:rsidRDefault="00C160D3" w:rsidP="00C160D3">
      <w:pPr>
        <w:pStyle w:val="ListBullet"/>
        <w:spacing w:before="240"/>
      </w:pPr>
      <w:r>
        <w:t>11:00</w:t>
      </w:r>
      <w:r w:rsidR="00015B41">
        <w:tab/>
      </w:r>
      <w:r w:rsidR="00015B41">
        <w:tab/>
      </w:r>
      <w:r w:rsidR="00132A8F">
        <w:t>Do your best to answer questions and obtain feedback</w:t>
      </w:r>
    </w:p>
    <w:p w14:paraId="6A4E9C41" w14:textId="77777777" w:rsidR="00C160D3" w:rsidRDefault="00C160D3" w:rsidP="00C160D3">
      <w:pPr>
        <w:pStyle w:val="ListBullet"/>
        <w:spacing w:before="240"/>
      </w:pPr>
      <w:r>
        <w:t>12:00</w:t>
      </w:r>
      <w:r w:rsidR="00015B41">
        <w:tab/>
      </w:r>
      <w:r w:rsidR="00015B41">
        <w:tab/>
        <w:t>Lunch Break</w:t>
      </w:r>
    </w:p>
    <w:p w14:paraId="64CD6C36" w14:textId="77777777" w:rsidR="00C160D3" w:rsidRDefault="00C160D3" w:rsidP="00C160D3">
      <w:pPr>
        <w:pStyle w:val="ListBullet"/>
        <w:spacing w:before="240"/>
      </w:pPr>
      <w:r>
        <w:t>1:00 pm</w:t>
      </w:r>
      <w:r w:rsidR="00015B41">
        <w:tab/>
      </w:r>
      <w:r w:rsidR="00132A8F">
        <w:t xml:space="preserve">Prepare to Teach a 2 hour class </w:t>
      </w:r>
      <w:r w:rsidR="00B57684">
        <w:t>about your experiences since you began this course</w:t>
      </w:r>
    </w:p>
    <w:p w14:paraId="37BD4476" w14:textId="77777777" w:rsidR="00132A8F" w:rsidRDefault="00C160D3" w:rsidP="00C160D3">
      <w:pPr>
        <w:pStyle w:val="ListBullet"/>
        <w:spacing w:before="240"/>
      </w:pPr>
      <w:r>
        <w:t>2:00 pm</w:t>
      </w:r>
      <w:r w:rsidR="00015B41">
        <w:tab/>
      </w:r>
      <w:r w:rsidR="00132A8F">
        <w:t>Teach a 2 hour online class to Retirees and Unemployed Civilians</w:t>
      </w:r>
    </w:p>
    <w:p w14:paraId="72F82B78" w14:textId="77777777" w:rsidR="00C160D3" w:rsidRDefault="00C160D3" w:rsidP="00C160D3">
      <w:pPr>
        <w:pStyle w:val="ListBullet"/>
        <w:spacing w:before="240"/>
      </w:pPr>
      <w:r>
        <w:t>3:00 pm</w:t>
      </w:r>
      <w:r w:rsidR="00015B41">
        <w:tab/>
      </w:r>
      <w:r w:rsidR="00132A8F">
        <w:t>Do your best to answer questions and obtain feedback</w:t>
      </w:r>
    </w:p>
    <w:p w14:paraId="35A89B2C" w14:textId="77777777" w:rsidR="00C160D3" w:rsidRDefault="00C160D3" w:rsidP="00C160D3">
      <w:pPr>
        <w:pStyle w:val="ListBullet"/>
        <w:spacing w:before="240"/>
      </w:pPr>
      <w:r>
        <w:t>4:00 pm</w:t>
      </w:r>
      <w:r w:rsidR="00015B41">
        <w:tab/>
        <w:t>Afternoon Break</w:t>
      </w:r>
    </w:p>
    <w:p w14:paraId="2055B523" w14:textId="77777777" w:rsidR="00C160D3" w:rsidRDefault="00C160D3" w:rsidP="00C160D3">
      <w:pPr>
        <w:pStyle w:val="ListBullet"/>
        <w:spacing w:before="240"/>
      </w:pPr>
      <w:r>
        <w:t>5:00 pm</w:t>
      </w:r>
      <w:r w:rsidR="00015B41">
        <w:tab/>
      </w:r>
      <w:r w:rsidR="00132A8F">
        <w:t xml:space="preserve">Prepare to Teach a 2 hour </w:t>
      </w:r>
      <w:r w:rsidR="00B57684">
        <w:t>class about your experiences since you began this course</w:t>
      </w:r>
    </w:p>
    <w:p w14:paraId="1312C481" w14:textId="77777777" w:rsidR="00132A8F" w:rsidRDefault="00C160D3" w:rsidP="00132A8F">
      <w:pPr>
        <w:pStyle w:val="ListBullet"/>
        <w:spacing w:before="240"/>
      </w:pPr>
      <w:r>
        <w:t>6:00 pm</w:t>
      </w:r>
      <w:r w:rsidR="00015B41">
        <w:tab/>
      </w:r>
      <w:r w:rsidR="00132A8F">
        <w:t>Teach a 2 hour online class to Working Class Civilians</w:t>
      </w:r>
    </w:p>
    <w:p w14:paraId="52093299" w14:textId="77777777" w:rsidR="00C160D3" w:rsidRDefault="00C160D3" w:rsidP="00C160D3">
      <w:pPr>
        <w:pStyle w:val="ListBullet"/>
        <w:spacing w:before="240"/>
      </w:pPr>
      <w:r>
        <w:t>7:00 pm</w:t>
      </w:r>
      <w:r w:rsidR="00015B41">
        <w:tab/>
      </w:r>
      <w:r w:rsidR="00132A8F">
        <w:t>Do your best to answer questions and obtain feedback</w:t>
      </w:r>
    </w:p>
    <w:p w14:paraId="45E6F817" w14:textId="77777777" w:rsidR="00C160D3" w:rsidRPr="00C160D3" w:rsidRDefault="00C160D3" w:rsidP="00C160D3">
      <w:pPr>
        <w:pStyle w:val="ListBullet"/>
        <w:spacing w:before="240"/>
      </w:pPr>
      <w:r>
        <w:t>8:00 pm</w:t>
      </w:r>
      <w:r w:rsidR="00015B41">
        <w:tab/>
        <w:t>Evening Meal</w:t>
      </w:r>
    </w:p>
    <w:p w14:paraId="48C86265" w14:textId="77777777" w:rsidR="00C160D3" w:rsidRPr="00C160D3" w:rsidRDefault="00C160D3" w:rsidP="00C160D3"/>
    <w:p w14:paraId="4A73A6F0" w14:textId="77777777" w:rsidR="00B64AEB" w:rsidRDefault="00B64AEB" w:rsidP="00326360">
      <w:pPr>
        <w:pStyle w:val="Heading2"/>
      </w:pPr>
      <w:bookmarkStart w:id="30" w:name="_Toc492476761"/>
      <w:r>
        <w:t>Play Time and Wellbeing</w:t>
      </w:r>
      <w:bookmarkEnd w:id="30"/>
    </w:p>
    <w:p w14:paraId="51D834C1" w14:textId="77777777" w:rsidR="00FF1E87" w:rsidRDefault="00FF1E87" w:rsidP="00FF1E87">
      <w:pPr>
        <w:pStyle w:val="Heading3"/>
      </w:pPr>
      <w:bookmarkStart w:id="31" w:name="_Toc492476762"/>
      <w:r>
        <w:t>Subheading:</w:t>
      </w:r>
      <w:bookmarkEnd w:id="31"/>
    </w:p>
    <w:p w14:paraId="6E6CBBB5" w14:textId="77777777" w:rsidR="00FF1E87" w:rsidRPr="00C160D3" w:rsidRDefault="00FF1E87" w:rsidP="00FF1E87">
      <w:r>
        <w:t>Topics</w:t>
      </w:r>
      <w:r w:rsidRPr="00C160D3">
        <w:t xml:space="preserve"> </w:t>
      </w:r>
    </w:p>
    <w:p w14:paraId="5C6A08A9" w14:textId="77777777" w:rsidR="00B64AEB" w:rsidRDefault="00B64AEB" w:rsidP="00B64AEB">
      <w:pPr>
        <w:pStyle w:val="Heading3"/>
      </w:pPr>
      <w:bookmarkStart w:id="32" w:name="_Toc492476763"/>
      <w:r>
        <w:lastRenderedPageBreak/>
        <w:t>Day Eight</w:t>
      </w:r>
      <w:r w:rsidR="00326360">
        <w:t xml:space="preserve"> Schedule</w:t>
      </w:r>
      <w:r>
        <w:t>:</w:t>
      </w:r>
      <w:bookmarkEnd w:id="32"/>
    </w:p>
    <w:p w14:paraId="6ADB299D" w14:textId="77777777" w:rsidR="00C160D3" w:rsidRDefault="00C160D3" w:rsidP="00C160D3">
      <w:pPr>
        <w:pStyle w:val="ListBullet"/>
        <w:spacing w:before="240"/>
      </w:pPr>
      <w:r>
        <w:t xml:space="preserve">08:00 </w:t>
      </w:r>
      <w:r w:rsidR="00015B41">
        <w:tab/>
      </w:r>
      <w:r w:rsidR="00015B41">
        <w:tab/>
        <w:t>Breakfast and Introduction to Guest Speaker</w:t>
      </w:r>
    </w:p>
    <w:p w14:paraId="74D84D4A" w14:textId="77777777" w:rsidR="00C160D3" w:rsidRDefault="00C160D3" w:rsidP="00C160D3">
      <w:pPr>
        <w:pStyle w:val="ListBullet"/>
        <w:spacing w:before="240"/>
      </w:pPr>
      <w:r>
        <w:t>09:00</w:t>
      </w:r>
      <w:r w:rsidR="00922C11">
        <w:tab/>
      </w:r>
      <w:r w:rsidR="00922C11">
        <w:tab/>
        <w:t>Presentation About Nutrition, Fasting, Exercise, Micro Biome and Life Logging</w:t>
      </w:r>
    </w:p>
    <w:p w14:paraId="291A0765" w14:textId="77777777" w:rsidR="00C160D3" w:rsidRDefault="00C160D3" w:rsidP="00C160D3">
      <w:pPr>
        <w:pStyle w:val="ListBullet"/>
        <w:spacing w:before="240"/>
      </w:pPr>
      <w:r>
        <w:t>10:00</w:t>
      </w:r>
      <w:r w:rsidR="00015B41">
        <w:tab/>
      </w:r>
      <w:r w:rsidR="00015B41">
        <w:tab/>
      </w:r>
      <w:r w:rsidR="009E7242">
        <w:t>Create a Body Real Estate Overlay onto your Avatar for Health and Accessories</w:t>
      </w:r>
    </w:p>
    <w:p w14:paraId="669A7CBD" w14:textId="77777777" w:rsidR="00C160D3" w:rsidRDefault="00C160D3" w:rsidP="00C160D3">
      <w:pPr>
        <w:pStyle w:val="ListBullet"/>
        <w:spacing w:before="240"/>
      </w:pPr>
      <w:r>
        <w:t>11:00</w:t>
      </w:r>
      <w:r w:rsidR="00015B41">
        <w:tab/>
      </w:r>
      <w:r w:rsidR="00015B41">
        <w:tab/>
      </w:r>
      <w:r w:rsidR="009E7242">
        <w:t>Assign Touch Points, Triggers and Programs for Fast Access of Information</w:t>
      </w:r>
    </w:p>
    <w:p w14:paraId="4FB050B3" w14:textId="77777777" w:rsidR="00C160D3" w:rsidRDefault="00C160D3" w:rsidP="00C160D3">
      <w:pPr>
        <w:pStyle w:val="ListBullet"/>
        <w:spacing w:before="240"/>
      </w:pPr>
      <w:r>
        <w:t>12:00</w:t>
      </w:r>
      <w:r w:rsidR="00015B41">
        <w:tab/>
      </w:r>
      <w:r w:rsidR="00015B41">
        <w:tab/>
        <w:t>Lunch Break</w:t>
      </w:r>
    </w:p>
    <w:p w14:paraId="3A14CE66" w14:textId="77777777" w:rsidR="00C160D3" w:rsidRDefault="00C160D3" w:rsidP="00C160D3">
      <w:pPr>
        <w:pStyle w:val="ListBullet"/>
        <w:spacing w:before="240"/>
      </w:pPr>
      <w:r>
        <w:t>1:00 pm</w:t>
      </w:r>
      <w:r w:rsidR="00015B41">
        <w:tab/>
      </w:r>
    </w:p>
    <w:p w14:paraId="4B3F040F" w14:textId="77777777" w:rsidR="00C160D3" w:rsidRDefault="00C160D3" w:rsidP="00C160D3">
      <w:pPr>
        <w:pStyle w:val="ListBullet"/>
        <w:spacing w:before="240"/>
      </w:pPr>
      <w:r>
        <w:t>2:00 pm</w:t>
      </w:r>
      <w:r w:rsidR="00015B41">
        <w:tab/>
      </w:r>
    </w:p>
    <w:p w14:paraId="4B8B8798" w14:textId="77777777" w:rsidR="00C160D3" w:rsidRDefault="00C160D3" w:rsidP="00C160D3">
      <w:pPr>
        <w:pStyle w:val="ListBullet"/>
        <w:spacing w:before="240"/>
      </w:pPr>
      <w:r>
        <w:t>3:00 pm</w:t>
      </w:r>
      <w:r w:rsidR="00015B41">
        <w:tab/>
      </w:r>
    </w:p>
    <w:p w14:paraId="42DDAB62" w14:textId="77777777" w:rsidR="00C160D3" w:rsidRDefault="00C160D3" w:rsidP="00C160D3">
      <w:pPr>
        <w:pStyle w:val="ListBullet"/>
        <w:spacing w:before="240"/>
      </w:pPr>
      <w:r>
        <w:t>4:00 pm</w:t>
      </w:r>
      <w:r w:rsidR="00015B41">
        <w:tab/>
        <w:t>Afternoon Meal</w:t>
      </w:r>
    </w:p>
    <w:p w14:paraId="4D04AE49" w14:textId="77777777" w:rsidR="00C160D3" w:rsidRDefault="00C160D3" w:rsidP="00C160D3">
      <w:pPr>
        <w:pStyle w:val="ListBullet"/>
        <w:spacing w:before="240"/>
      </w:pPr>
      <w:r>
        <w:t>5:00 pm</w:t>
      </w:r>
      <w:r w:rsidR="00015B41">
        <w:tab/>
      </w:r>
    </w:p>
    <w:p w14:paraId="479EFEA3" w14:textId="77777777" w:rsidR="00C160D3" w:rsidRDefault="00C160D3" w:rsidP="00C160D3">
      <w:pPr>
        <w:pStyle w:val="ListBullet"/>
        <w:spacing w:before="240"/>
      </w:pPr>
      <w:r>
        <w:t>6:00 pm</w:t>
      </w:r>
      <w:r w:rsidR="00015B41">
        <w:tab/>
      </w:r>
    </w:p>
    <w:p w14:paraId="399B7E12" w14:textId="77777777" w:rsidR="00C160D3" w:rsidRDefault="00C160D3" w:rsidP="00C160D3">
      <w:pPr>
        <w:pStyle w:val="ListBullet"/>
        <w:spacing w:before="240"/>
      </w:pPr>
      <w:r>
        <w:t>7:00 pm</w:t>
      </w:r>
      <w:r w:rsidR="00015B41">
        <w:tab/>
      </w:r>
    </w:p>
    <w:p w14:paraId="1D403DA0" w14:textId="77777777" w:rsidR="00C160D3" w:rsidRPr="00C160D3" w:rsidRDefault="00C160D3" w:rsidP="00C160D3">
      <w:pPr>
        <w:pStyle w:val="ListBullet"/>
        <w:spacing w:before="240"/>
      </w:pPr>
      <w:r>
        <w:t>8:00 pm</w:t>
      </w:r>
      <w:r w:rsidR="00015B41">
        <w:tab/>
        <w:t>Evening Meal</w:t>
      </w:r>
    </w:p>
    <w:p w14:paraId="4488E8BC" w14:textId="77777777" w:rsidR="00C160D3" w:rsidRPr="00C160D3" w:rsidRDefault="00C160D3" w:rsidP="00C160D3"/>
    <w:p w14:paraId="53554452" w14:textId="77777777" w:rsidR="00B64AEB" w:rsidRDefault="00B64AEB" w:rsidP="00326360">
      <w:pPr>
        <w:pStyle w:val="Heading2"/>
      </w:pPr>
      <w:bookmarkStart w:id="33" w:name="_Toc492476764"/>
      <w:r>
        <w:t>Universal Environment</w:t>
      </w:r>
      <w:bookmarkEnd w:id="33"/>
    </w:p>
    <w:p w14:paraId="092AD755" w14:textId="77777777" w:rsidR="00FF1E87" w:rsidRDefault="00FF1E87" w:rsidP="00FF1E87">
      <w:pPr>
        <w:pStyle w:val="Heading3"/>
      </w:pPr>
      <w:bookmarkStart w:id="34" w:name="_Toc492476765"/>
      <w:r>
        <w:t>Subheading:</w:t>
      </w:r>
      <w:bookmarkEnd w:id="34"/>
    </w:p>
    <w:p w14:paraId="4B938DAD" w14:textId="77777777" w:rsidR="00FF1E87" w:rsidRPr="00C160D3" w:rsidRDefault="00FF1E87" w:rsidP="00FF1E87">
      <w:r>
        <w:t>Topics</w:t>
      </w:r>
      <w:r w:rsidRPr="00C160D3">
        <w:t xml:space="preserve"> </w:t>
      </w:r>
    </w:p>
    <w:p w14:paraId="76AF0FB8" w14:textId="77777777" w:rsidR="00B64AEB" w:rsidRDefault="00B64AEB" w:rsidP="00B64AEB">
      <w:pPr>
        <w:pStyle w:val="Heading3"/>
      </w:pPr>
      <w:bookmarkStart w:id="35" w:name="_Toc492476766"/>
      <w:r>
        <w:t>Day Nine</w:t>
      </w:r>
      <w:r w:rsidR="00326360">
        <w:t xml:space="preserve"> Schedule</w:t>
      </w:r>
      <w:r>
        <w:t>:</w:t>
      </w:r>
      <w:bookmarkEnd w:id="35"/>
    </w:p>
    <w:p w14:paraId="34FAF8EF" w14:textId="77777777" w:rsidR="00C160D3" w:rsidRDefault="00C160D3" w:rsidP="00C160D3">
      <w:pPr>
        <w:pStyle w:val="ListBullet"/>
        <w:spacing w:before="240"/>
      </w:pPr>
      <w:r>
        <w:t xml:space="preserve">08:00 </w:t>
      </w:r>
      <w:r w:rsidR="00015B41">
        <w:tab/>
      </w:r>
      <w:r w:rsidR="00015B41">
        <w:tab/>
        <w:t>Breakfast and Introduction to Guest Speaker</w:t>
      </w:r>
    </w:p>
    <w:p w14:paraId="1B2CC2AA" w14:textId="77777777" w:rsidR="00C160D3" w:rsidRDefault="00C160D3" w:rsidP="00C160D3">
      <w:pPr>
        <w:pStyle w:val="ListBullet"/>
        <w:spacing w:before="240"/>
      </w:pPr>
      <w:r>
        <w:t>09:00</w:t>
      </w:r>
      <w:r w:rsidR="00015B41">
        <w:tab/>
      </w:r>
      <w:r w:rsidR="00015B41">
        <w:tab/>
      </w:r>
      <w:r w:rsidR="00922C11">
        <w:t>Presentation About the Local Universe, Space Weather and Earth’s Climate</w:t>
      </w:r>
    </w:p>
    <w:p w14:paraId="1F34C56F" w14:textId="77777777" w:rsidR="00C160D3" w:rsidRDefault="00C160D3" w:rsidP="00C160D3">
      <w:pPr>
        <w:pStyle w:val="ListBullet"/>
        <w:spacing w:before="240"/>
      </w:pPr>
      <w:r>
        <w:t>10:00</w:t>
      </w:r>
      <w:r w:rsidR="00015B41">
        <w:tab/>
      </w:r>
      <w:r w:rsidR="00015B41">
        <w:tab/>
      </w:r>
    </w:p>
    <w:p w14:paraId="4686E65A" w14:textId="77777777" w:rsidR="00C160D3" w:rsidRDefault="00C160D3" w:rsidP="00C160D3">
      <w:pPr>
        <w:pStyle w:val="ListBullet"/>
        <w:spacing w:before="240"/>
      </w:pPr>
      <w:r>
        <w:t>11:00</w:t>
      </w:r>
      <w:r w:rsidR="00015B41">
        <w:tab/>
      </w:r>
      <w:r w:rsidR="00015B41">
        <w:tab/>
      </w:r>
    </w:p>
    <w:p w14:paraId="403FD8EC" w14:textId="77777777" w:rsidR="00C160D3" w:rsidRDefault="00C160D3" w:rsidP="00C160D3">
      <w:pPr>
        <w:pStyle w:val="ListBullet"/>
        <w:spacing w:before="240"/>
      </w:pPr>
      <w:r>
        <w:t>12:00</w:t>
      </w:r>
      <w:r w:rsidR="00015B41">
        <w:tab/>
      </w:r>
      <w:r w:rsidR="00015B41">
        <w:tab/>
        <w:t>Lunch Break</w:t>
      </w:r>
    </w:p>
    <w:p w14:paraId="6C71A17C" w14:textId="77777777" w:rsidR="00C160D3" w:rsidRDefault="00C160D3" w:rsidP="00C160D3">
      <w:pPr>
        <w:pStyle w:val="ListBullet"/>
        <w:spacing w:before="240"/>
      </w:pPr>
      <w:r>
        <w:t>1:00 pm</w:t>
      </w:r>
      <w:r w:rsidR="00015B41">
        <w:tab/>
      </w:r>
    </w:p>
    <w:p w14:paraId="5E4D0463" w14:textId="77777777" w:rsidR="00C160D3" w:rsidRDefault="00C160D3" w:rsidP="00C160D3">
      <w:pPr>
        <w:pStyle w:val="ListBullet"/>
        <w:spacing w:before="240"/>
      </w:pPr>
      <w:r>
        <w:t>2:00 pm</w:t>
      </w:r>
      <w:r w:rsidR="00015B41">
        <w:tab/>
      </w:r>
    </w:p>
    <w:p w14:paraId="4BAE2AFF" w14:textId="77777777" w:rsidR="00C160D3" w:rsidRDefault="00C160D3" w:rsidP="00C160D3">
      <w:pPr>
        <w:pStyle w:val="ListBullet"/>
        <w:spacing w:before="240"/>
      </w:pPr>
      <w:r>
        <w:lastRenderedPageBreak/>
        <w:t>3:00 pm</w:t>
      </w:r>
      <w:r w:rsidR="00015B41">
        <w:tab/>
      </w:r>
    </w:p>
    <w:p w14:paraId="73B45B17" w14:textId="77777777" w:rsidR="00C160D3" w:rsidRDefault="00C160D3" w:rsidP="00C160D3">
      <w:pPr>
        <w:pStyle w:val="ListBullet"/>
        <w:spacing w:before="240"/>
      </w:pPr>
      <w:r>
        <w:t>4:00 pm</w:t>
      </w:r>
      <w:r w:rsidR="00015B41">
        <w:tab/>
        <w:t>Afternoon Break</w:t>
      </w:r>
    </w:p>
    <w:p w14:paraId="6917751E" w14:textId="77777777" w:rsidR="00C160D3" w:rsidRDefault="00C160D3" w:rsidP="00C160D3">
      <w:pPr>
        <w:pStyle w:val="ListBullet"/>
        <w:spacing w:before="240"/>
      </w:pPr>
      <w:r>
        <w:t>5:00 pm</w:t>
      </w:r>
      <w:r w:rsidR="00015B41">
        <w:tab/>
      </w:r>
    </w:p>
    <w:p w14:paraId="43F4F22A" w14:textId="77777777" w:rsidR="00C160D3" w:rsidRDefault="00C160D3" w:rsidP="00C160D3">
      <w:pPr>
        <w:pStyle w:val="ListBullet"/>
        <w:spacing w:before="240"/>
      </w:pPr>
      <w:r>
        <w:t>6:00 pm</w:t>
      </w:r>
      <w:r w:rsidR="00015B41">
        <w:tab/>
      </w:r>
    </w:p>
    <w:p w14:paraId="26FB0F2C" w14:textId="77777777" w:rsidR="00C160D3" w:rsidRDefault="00C160D3" w:rsidP="00C160D3">
      <w:pPr>
        <w:pStyle w:val="ListBullet"/>
        <w:spacing w:before="240"/>
      </w:pPr>
      <w:r>
        <w:t>7:00 pm</w:t>
      </w:r>
      <w:r w:rsidR="00015B41">
        <w:tab/>
      </w:r>
    </w:p>
    <w:p w14:paraId="0881E3A1" w14:textId="77777777" w:rsidR="00C160D3" w:rsidRPr="00C160D3" w:rsidRDefault="00C160D3" w:rsidP="00C160D3">
      <w:pPr>
        <w:pStyle w:val="ListBullet"/>
        <w:spacing w:before="240"/>
      </w:pPr>
      <w:r>
        <w:t>8:00 pm</w:t>
      </w:r>
      <w:r w:rsidR="00015B41">
        <w:tab/>
        <w:t>Evening Meal</w:t>
      </w:r>
    </w:p>
    <w:p w14:paraId="7A064664" w14:textId="77777777" w:rsidR="00C160D3" w:rsidRPr="00C160D3" w:rsidRDefault="00C160D3" w:rsidP="00C160D3"/>
    <w:p w14:paraId="5DC75F4A" w14:textId="77777777" w:rsidR="00B64AEB" w:rsidRDefault="00B64AEB" w:rsidP="00326360">
      <w:pPr>
        <w:pStyle w:val="Heading2"/>
      </w:pPr>
      <w:bookmarkStart w:id="36" w:name="_Toc492476767"/>
      <w:r>
        <w:t>Participatory Governance</w:t>
      </w:r>
      <w:bookmarkEnd w:id="36"/>
    </w:p>
    <w:p w14:paraId="449F888D" w14:textId="77777777" w:rsidR="00FF1E87" w:rsidRDefault="00FF1E87" w:rsidP="00FF1E87">
      <w:pPr>
        <w:pStyle w:val="Heading3"/>
      </w:pPr>
      <w:bookmarkStart w:id="37" w:name="_Toc492476768"/>
      <w:r>
        <w:t>Subheading:</w:t>
      </w:r>
      <w:bookmarkEnd w:id="37"/>
    </w:p>
    <w:p w14:paraId="37466DED" w14:textId="77777777" w:rsidR="00FF1E87" w:rsidRPr="00C160D3" w:rsidRDefault="00FF1E87" w:rsidP="00FF1E87">
      <w:r>
        <w:t>Topics</w:t>
      </w:r>
      <w:r w:rsidRPr="00C160D3">
        <w:t xml:space="preserve"> </w:t>
      </w:r>
    </w:p>
    <w:p w14:paraId="23F3FBBC" w14:textId="77777777" w:rsidR="00B64AEB" w:rsidRDefault="00B64AEB" w:rsidP="00B64AEB">
      <w:pPr>
        <w:pStyle w:val="Heading3"/>
      </w:pPr>
      <w:bookmarkStart w:id="38" w:name="_Toc492476769"/>
      <w:r>
        <w:t>Day Ten</w:t>
      </w:r>
      <w:r w:rsidR="00326360">
        <w:t xml:space="preserve"> Schedule</w:t>
      </w:r>
      <w:r>
        <w:t>:</w:t>
      </w:r>
      <w:bookmarkEnd w:id="38"/>
    </w:p>
    <w:p w14:paraId="620D1E95" w14:textId="77777777" w:rsidR="00C160D3" w:rsidRDefault="00C160D3" w:rsidP="00C160D3">
      <w:pPr>
        <w:pStyle w:val="ListBullet"/>
        <w:spacing w:before="240"/>
      </w:pPr>
      <w:r>
        <w:t xml:space="preserve">08:00 </w:t>
      </w:r>
      <w:r w:rsidR="00015B41">
        <w:tab/>
      </w:r>
      <w:r w:rsidR="00015B41">
        <w:tab/>
        <w:t>Breakfast and Introduction to Guest Speaker</w:t>
      </w:r>
    </w:p>
    <w:p w14:paraId="2C5B1851" w14:textId="77777777" w:rsidR="00C160D3" w:rsidRDefault="00C160D3" w:rsidP="00C160D3">
      <w:pPr>
        <w:pStyle w:val="ListBullet"/>
        <w:spacing w:before="240"/>
      </w:pPr>
      <w:r>
        <w:t>09:00</w:t>
      </w:r>
      <w:r w:rsidR="00015B41">
        <w:tab/>
      </w:r>
      <w:r w:rsidR="00015B41">
        <w:tab/>
      </w:r>
      <w:r w:rsidR="00922C11">
        <w:t>Presentation About</w:t>
      </w:r>
      <w:r w:rsidR="00DD038F">
        <w:t xml:space="preserve"> Governance, </w:t>
      </w:r>
      <w:r w:rsidR="00922C11">
        <w:t xml:space="preserve">Leadership, </w:t>
      </w:r>
      <w:r w:rsidR="00DD038F">
        <w:t>Sharing, Simulations and Trust</w:t>
      </w:r>
    </w:p>
    <w:p w14:paraId="3DC09B44" w14:textId="77777777" w:rsidR="00C160D3" w:rsidRDefault="00C160D3" w:rsidP="00C160D3">
      <w:pPr>
        <w:pStyle w:val="ListBullet"/>
        <w:spacing w:before="240"/>
      </w:pPr>
      <w:r>
        <w:t>10:00</w:t>
      </w:r>
      <w:r w:rsidR="00015B41">
        <w:tab/>
      </w:r>
      <w:r w:rsidR="00015B41">
        <w:tab/>
      </w:r>
    </w:p>
    <w:p w14:paraId="21115041" w14:textId="77777777" w:rsidR="00C160D3" w:rsidRDefault="00C160D3" w:rsidP="00C160D3">
      <w:pPr>
        <w:pStyle w:val="ListBullet"/>
        <w:spacing w:before="240"/>
      </w:pPr>
      <w:r>
        <w:t>11:00</w:t>
      </w:r>
      <w:r w:rsidR="00015B41">
        <w:tab/>
      </w:r>
      <w:r w:rsidR="00015B41">
        <w:tab/>
      </w:r>
    </w:p>
    <w:p w14:paraId="30408B35" w14:textId="77777777" w:rsidR="00C160D3" w:rsidRDefault="00C160D3" w:rsidP="00C160D3">
      <w:pPr>
        <w:pStyle w:val="ListBullet"/>
        <w:spacing w:before="240"/>
      </w:pPr>
      <w:r>
        <w:t>12:00</w:t>
      </w:r>
      <w:r w:rsidR="00015B41">
        <w:tab/>
      </w:r>
      <w:r w:rsidR="00015B41">
        <w:tab/>
        <w:t>Lunch Break</w:t>
      </w:r>
    </w:p>
    <w:p w14:paraId="37292F92" w14:textId="77777777" w:rsidR="00C160D3" w:rsidRDefault="00C160D3" w:rsidP="00C160D3">
      <w:pPr>
        <w:pStyle w:val="ListBullet"/>
        <w:spacing w:before="240"/>
      </w:pPr>
      <w:r>
        <w:t>1:00 pm</w:t>
      </w:r>
      <w:r w:rsidR="00015B41">
        <w:tab/>
      </w:r>
    </w:p>
    <w:p w14:paraId="4212BA2C" w14:textId="77777777" w:rsidR="00C160D3" w:rsidRDefault="00C160D3" w:rsidP="00C160D3">
      <w:pPr>
        <w:pStyle w:val="ListBullet"/>
        <w:spacing w:before="240"/>
      </w:pPr>
      <w:r>
        <w:t>2:00 pm</w:t>
      </w:r>
      <w:r w:rsidR="00015B41">
        <w:tab/>
      </w:r>
    </w:p>
    <w:p w14:paraId="637D046C" w14:textId="77777777" w:rsidR="00C160D3" w:rsidRDefault="00C160D3" w:rsidP="00C160D3">
      <w:pPr>
        <w:pStyle w:val="ListBullet"/>
        <w:spacing w:before="240"/>
      </w:pPr>
      <w:r>
        <w:t>3:00 pm</w:t>
      </w:r>
      <w:r w:rsidR="00015B41">
        <w:tab/>
      </w:r>
    </w:p>
    <w:p w14:paraId="4E1F864A" w14:textId="77777777" w:rsidR="00C160D3" w:rsidRDefault="00C160D3" w:rsidP="00C160D3">
      <w:pPr>
        <w:pStyle w:val="ListBullet"/>
        <w:spacing w:before="240"/>
      </w:pPr>
      <w:r>
        <w:t>4:00 pm</w:t>
      </w:r>
      <w:r w:rsidR="00015B41">
        <w:tab/>
        <w:t>Afternoon Break</w:t>
      </w:r>
    </w:p>
    <w:p w14:paraId="2A6FA3AB" w14:textId="77777777" w:rsidR="00C160D3" w:rsidRDefault="00C160D3" w:rsidP="00C160D3">
      <w:pPr>
        <w:pStyle w:val="ListBullet"/>
        <w:spacing w:before="240"/>
      </w:pPr>
      <w:r>
        <w:t>5:00 pm</w:t>
      </w:r>
      <w:r w:rsidR="00015B41">
        <w:tab/>
      </w:r>
    </w:p>
    <w:p w14:paraId="17E6A859" w14:textId="77777777" w:rsidR="00C160D3" w:rsidRDefault="00C160D3" w:rsidP="00C160D3">
      <w:pPr>
        <w:pStyle w:val="ListBullet"/>
        <w:spacing w:before="240"/>
      </w:pPr>
      <w:r>
        <w:t>6:00 pm</w:t>
      </w:r>
      <w:r w:rsidR="00015B41">
        <w:tab/>
      </w:r>
    </w:p>
    <w:p w14:paraId="06D50DEA" w14:textId="77777777" w:rsidR="00C160D3" w:rsidRDefault="00C160D3" w:rsidP="00C160D3">
      <w:pPr>
        <w:pStyle w:val="ListBullet"/>
        <w:spacing w:before="240"/>
      </w:pPr>
      <w:r>
        <w:t>7:00 pm</w:t>
      </w:r>
      <w:r w:rsidR="00015B41">
        <w:tab/>
      </w:r>
    </w:p>
    <w:p w14:paraId="36838A99" w14:textId="77777777" w:rsidR="00C160D3" w:rsidRPr="00C160D3" w:rsidRDefault="00C160D3" w:rsidP="00C160D3">
      <w:pPr>
        <w:pStyle w:val="ListBullet"/>
        <w:spacing w:before="240"/>
      </w:pPr>
      <w:r>
        <w:t>8:00 pm</w:t>
      </w:r>
      <w:r w:rsidR="00015B41">
        <w:tab/>
        <w:t>Evening Meal</w:t>
      </w:r>
    </w:p>
    <w:p w14:paraId="6F68D916" w14:textId="77777777" w:rsidR="00C160D3" w:rsidRPr="00C160D3" w:rsidRDefault="00C160D3" w:rsidP="00C160D3"/>
    <w:p w14:paraId="245D021A" w14:textId="77777777" w:rsidR="00B64AEB" w:rsidRDefault="00B64AEB" w:rsidP="00326360">
      <w:pPr>
        <w:pStyle w:val="Heading2"/>
      </w:pPr>
      <w:bookmarkStart w:id="39" w:name="_Toc492476770"/>
      <w:r>
        <w:lastRenderedPageBreak/>
        <w:t>Natural Disaster Emergency Response</w:t>
      </w:r>
      <w:bookmarkEnd w:id="39"/>
    </w:p>
    <w:p w14:paraId="1F266282" w14:textId="77777777" w:rsidR="00FF1E87" w:rsidRDefault="00FF1E87" w:rsidP="00FF1E87">
      <w:pPr>
        <w:pStyle w:val="Heading3"/>
      </w:pPr>
      <w:bookmarkStart w:id="40" w:name="_Toc492476771"/>
      <w:r>
        <w:t>Subheading:</w:t>
      </w:r>
      <w:bookmarkEnd w:id="40"/>
    </w:p>
    <w:p w14:paraId="1E9DDE82" w14:textId="77777777" w:rsidR="00FF1E87" w:rsidRPr="00C160D3" w:rsidRDefault="00FF1E87" w:rsidP="00FF1E87">
      <w:r>
        <w:t>Topics</w:t>
      </w:r>
      <w:r w:rsidRPr="00C160D3">
        <w:t xml:space="preserve"> </w:t>
      </w:r>
    </w:p>
    <w:p w14:paraId="296DED6E" w14:textId="77777777" w:rsidR="00B64AEB" w:rsidRDefault="00B64AEB" w:rsidP="00B64AEB">
      <w:pPr>
        <w:pStyle w:val="Heading3"/>
      </w:pPr>
      <w:bookmarkStart w:id="41" w:name="_Toc492476772"/>
      <w:r>
        <w:t>Day Eleven</w:t>
      </w:r>
      <w:r w:rsidR="00326360">
        <w:t xml:space="preserve"> Schedule</w:t>
      </w:r>
      <w:r>
        <w:t>:</w:t>
      </w:r>
      <w:bookmarkEnd w:id="41"/>
      <w:r w:rsidR="00123170">
        <w:t xml:space="preserve"> </w:t>
      </w:r>
    </w:p>
    <w:p w14:paraId="793A6462" w14:textId="77777777" w:rsidR="00C160D3" w:rsidRDefault="00C160D3" w:rsidP="00C160D3">
      <w:pPr>
        <w:pStyle w:val="ListBullet"/>
        <w:spacing w:before="240"/>
      </w:pPr>
      <w:r>
        <w:t xml:space="preserve">08:00 </w:t>
      </w:r>
      <w:r w:rsidR="00015B41">
        <w:tab/>
      </w:r>
      <w:r w:rsidR="00015B41">
        <w:tab/>
        <w:t>Breakfast and Introduction to Guest Speaker</w:t>
      </w:r>
    </w:p>
    <w:p w14:paraId="5029F21F" w14:textId="77777777" w:rsidR="00C160D3" w:rsidRDefault="00C160D3" w:rsidP="00C160D3">
      <w:pPr>
        <w:pStyle w:val="ListBullet"/>
        <w:spacing w:before="240"/>
      </w:pPr>
      <w:r>
        <w:t>09:00</w:t>
      </w:r>
      <w:r w:rsidR="00015B41">
        <w:tab/>
      </w:r>
      <w:r w:rsidR="00015B41">
        <w:tab/>
      </w:r>
      <w:r w:rsidR="00DD038F">
        <w:t>Presentation About Natural Disasters, Prepping &amp; Coordinating Recovery</w:t>
      </w:r>
    </w:p>
    <w:p w14:paraId="743A661A" w14:textId="77777777" w:rsidR="00C160D3" w:rsidRDefault="00C160D3" w:rsidP="00C160D3">
      <w:pPr>
        <w:pStyle w:val="ListBullet"/>
        <w:spacing w:before="240"/>
      </w:pPr>
      <w:r>
        <w:t>10:00</w:t>
      </w:r>
      <w:r w:rsidR="00015B41">
        <w:tab/>
      </w:r>
      <w:r w:rsidR="00015B41">
        <w:tab/>
      </w:r>
    </w:p>
    <w:p w14:paraId="7F6BE149" w14:textId="77777777" w:rsidR="00C160D3" w:rsidRDefault="00C160D3" w:rsidP="00C160D3">
      <w:pPr>
        <w:pStyle w:val="ListBullet"/>
        <w:spacing w:before="240"/>
      </w:pPr>
      <w:r>
        <w:t>11:00</w:t>
      </w:r>
      <w:r w:rsidR="00015B41">
        <w:tab/>
      </w:r>
      <w:r w:rsidR="00015B41">
        <w:tab/>
      </w:r>
    </w:p>
    <w:p w14:paraId="68AEB8CF" w14:textId="77777777" w:rsidR="00C160D3" w:rsidRDefault="00C160D3" w:rsidP="00C160D3">
      <w:pPr>
        <w:pStyle w:val="ListBullet"/>
        <w:spacing w:before="240"/>
      </w:pPr>
      <w:r>
        <w:t>12:00</w:t>
      </w:r>
      <w:r w:rsidR="00015B41">
        <w:tab/>
      </w:r>
      <w:r w:rsidR="00015B41">
        <w:tab/>
        <w:t>Lunch Break</w:t>
      </w:r>
    </w:p>
    <w:p w14:paraId="11F4D0D1" w14:textId="77777777" w:rsidR="00C160D3" w:rsidRDefault="00C160D3" w:rsidP="00C160D3">
      <w:pPr>
        <w:pStyle w:val="ListBullet"/>
        <w:spacing w:before="240"/>
      </w:pPr>
      <w:r>
        <w:t>1:00 pm</w:t>
      </w:r>
      <w:r w:rsidR="00015B41">
        <w:tab/>
      </w:r>
    </w:p>
    <w:p w14:paraId="77FB9FD0" w14:textId="77777777" w:rsidR="00C160D3" w:rsidRDefault="00C160D3" w:rsidP="00C160D3">
      <w:pPr>
        <w:pStyle w:val="ListBullet"/>
        <w:spacing w:before="240"/>
      </w:pPr>
      <w:r>
        <w:t>2:00 pm</w:t>
      </w:r>
      <w:r w:rsidR="00015B41">
        <w:tab/>
      </w:r>
    </w:p>
    <w:p w14:paraId="0B2EF01E" w14:textId="77777777" w:rsidR="00C160D3" w:rsidRDefault="00C160D3" w:rsidP="00C160D3">
      <w:pPr>
        <w:pStyle w:val="ListBullet"/>
        <w:spacing w:before="240"/>
      </w:pPr>
      <w:r>
        <w:t>3:00 pm</w:t>
      </w:r>
      <w:r w:rsidR="00015B41">
        <w:tab/>
      </w:r>
    </w:p>
    <w:p w14:paraId="22BE64A0" w14:textId="77777777" w:rsidR="00C160D3" w:rsidRDefault="00C160D3" w:rsidP="00C160D3">
      <w:pPr>
        <w:pStyle w:val="ListBullet"/>
        <w:spacing w:before="240"/>
      </w:pPr>
      <w:r>
        <w:t>4:00 pm</w:t>
      </w:r>
      <w:r w:rsidR="00015B41">
        <w:tab/>
        <w:t>Afternoon Break</w:t>
      </w:r>
    </w:p>
    <w:p w14:paraId="7D270AAA" w14:textId="77777777" w:rsidR="00C160D3" w:rsidRDefault="00C160D3" w:rsidP="00C160D3">
      <w:pPr>
        <w:pStyle w:val="ListBullet"/>
        <w:spacing w:before="240"/>
      </w:pPr>
      <w:r>
        <w:t>5:00 pm</w:t>
      </w:r>
      <w:r w:rsidR="00015B41">
        <w:tab/>
      </w:r>
    </w:p>
    <w:p w14:paraId="5DD112F8" w14:textId="77777777" w:rsidR="00C160D3" w:rsidRDefault="00C160D3" w:rsidP="00C160D3">
      <w:pPr>
        <w:pStyle w:val="ListBullet"/>
        <w:spacing w:before="240"/>
      </w:pPr>
      <w:r>
        <w:t>6:00 pm</w:t>
      </w:r>
      <w:r w:rsidR="00015B41">
        <w:tab/>
      </w:r>
    </w:p>
    <w:p w14:paraId="38D18DA2" w14:textId="77777777" w:rsidR="00C160D3" w:rsidRDefault="00C160D3" w:rsidP="00C160D3">
      <w:pPr>
        <w:pStyle w:val="ListBullet"/>
        <w:spacing w:before="240"/>
      </w:pPr>
      <w:r>
        <w:t>7:00 pm</w:t>
      </w:r>
      <w:r w:rsidR="00015B41">
        <w:tab/>
      </w:r>
    </w:p>
    <w:p w14:paraId="5A335C03" w14:textId="77777777" w:rsidR="00C160D3" w:rsidRPr="00C160D3" w:rsidRDefault="00C160D3" w:rsidP="00C160D3">
      <w:pPr>
        <w:pStyle w:val="ListBullet"/>
        <w:spacing w:before="240"/>
      </w:pPr>
      <w:r>
        <w:t>8:00 pm</w:t>
      </w:r>
      <w:r w:rsidR="00015B41">
        <w:tab/>
        <w:t>Evening Meal</w:t>
      </w:r>
    </w:p>
    <w:p w14:paraId="7F5DC8F6" w14:textId="77777777" w:rsidR="00C160D3" w:rsidRPr="00C160D3" w:rsidRDefault="00C160D3" w:rsidP="00C160D3"/>
    <w:p w14:paraId="4BF37875" w14:textId="77777777" w:rsidR="00B64AEB" w:rsidRDefault="00C87321" w:rsidP="00326360">
      <w:pPr>
        <w:pStyle w:val="Heading2"/>
      </w:pPr>
      <w:bookmarkStart w:id="42" w:name="_Toc492476773"/>
      <w:r>
        <w:t>Joyous Virtuous Compassionate Responsible Abundance</w:t>
      </w:r>
      <w:bookmarkEnd w:id="42"/>
    </w:p>
    <w:p w14:paraId="5660FA58" w14:textId="77777777" w:rsidR="00FF1E87" w:rsidRDefault="00FF1E87" w:rsidP="00FF1E87">
      <w:pPr>
        <w:pStyle w:val="Heading3"/>
      </w:pPr>
      <w:bookmarkStart w:id="43" w:name="_Toc492476774"/>
      <w:r>
        <w:t>Subheading:</w:t>
      </w:r>
      <w:bookmarkEnd w:id="43"/>
    </w:p>
    <w:p w14:paraId="6170D3A4" w14:textId="77777777" w:rsidR="00FF1E87" w:rsidRPr="00C160D3" w:rsidRDefault="00FF1E87" w:rsidP="00FF1E87">
      <w:r>
        <w:t>Topics</w:t>
      </w:r>
      <w:r w:rsidRPr="00C160D3">
        <w:t xml:space="preserve"> </w:t>
      </w:r>
    </w:p>
    <w:p w14:paraId="407413F8" w14:textId="77777777" w:rsidR="00B64AEB" w:rsidRDefault="00B64AEB" w:rsidP="00B64AEB">
      <w:pPr>
        <w:pStyle w:val="Heading3"/>
      </w:pPr>
      <w:bookmarkStart w:id="44" w:name="_Toc492476775"/>
      <w:r>
        <w:t>Day Twelve</w:t>
      </w:r>
      <w:r w:rsidR="00326360">
        <w:t xml:space="preserve"> Schedule</w:t>
      </w:r>
      <w:r>
        <w:t>:</w:t>
      </w:r>
      <w:bookmarkEnd w:id="44"/>
    </w:p>
    <w:p w14:paraId="402EDF52" w14:textId="77777777" w:rsidR="00C160D3" w:rsidRDefault="00C160D3" w:rsidP="00C160D3">
      <w:pPr>
        <w:pStyle w:val="ListBullet"/>
        <w:spacing w:before="240"/>
      </w:pPr>
      <w:r>
        <w:t xml:space="preserve">08:00 </w:t>
      </w:r>
      <w:r w:rsidR="00015B41">
        <w:tab/>
      </w:r>
      <w:r w:rsidR="00015B41">
        <w:tab/>
        <w:t>Breakfast</w:t>
      </w:r>
    </w:p>
    <w:p w14:paraId="613A188A" w14:textId="77777777" w:rsidR="00C160D3" w:rsidRDefault="00C160D3" w:rsidP="00C160D3">
      <w:pPr>
        <w:pStyle w:val="ListBullet"/>
        <w:spacing w:before="240"/>
      </w:pPr>
      <w:r>
        <w:t>09:00</w:t>
      </w:r>
      <w:r w:rsidR="00015B41">
        <w:tab/>
      </w:r>
      <w:r w:rsidR="00015B41">
        <w:tab/>
      </w:r>
      <w:r w:rsidR="00DD038F">
        <w:t>Presentation of Big Data Transformed into Meaningful Points of View</w:t>
      </w:r>
    </w:p>
    <w:p w14:paraId="0CCC587A" w14:textId="77777777" w:rsidR="00C160D3" w:rsidRDefault="00C160D3" w:rsidP="00C160D3">
      <w:pPr>
        <w:pStyle w:val="ListBullet"/>
        <w:spacing w:before="240"/>
      </w:pPr>
      <w:r>
        <w:t>10:00</w:t>
      </w:r>
      <w:r w:rsidR="00015B41">
        <w:tab/>
      </w:r>
      <w:r w:rsidR="00015B41">
        <w:tab/>
      </w:r>
      <w:r w:rsidR="00064350">
        <w:t>Self-Reflection on JVCRA to compute a reality with no money or artificial scarcity</w:t>
      </w:r>
    </w:p>
    <w:p w14:paraId="166AFAD8" w14:textId="77777777" w:rsidR="00C160D3" w:rsidRDefault="00C160D3" w:rsidP="00C160D3">
      <w:pPr>
        <w:pStyle w:val="ListBullet"/>
        <w:spacing w:before="240"/>
      </w:pPr>
      <w:r>
        <w:t>11:00</w:t>
      </w:r>
      <w:r w:rsidR="00015B41">
        <w:tab/>
      </w:r>
      <w:r w:rsidR="00015B41">
        <w:tab/>
      </w:r>
    </w:p>
    <w:p w14:paraId="2125DEA0" w14:textId="77777777" w:rsidR="00C160D3" w:rsidRDefault="00C160D3" w:rsidP="00C160D3">
      <w:pPr>
        <w:pStyle w:val="ListBullet"/>
        <w:spacing w:before="240"/>
      </w:pPr>
      <w:r>
        <w:lastRenderedPageBreak/>
        <w:t>12:00</w:t>
      </w:r>
      <w:r w:rsidR="00015B41">
        <w:tab/>
      </w:r>
      <w:r w:rsidR="00015B41">
        <w:tab/>
        <w:t>Lunch Break</w:t>
      </w:r>
    </w:p>
    <w:p w14:paraId="44DA75C5" w14:textId="77777777" w:rsidR="00C160D3" w:rsidRDefault="00C160D3" w:rsidP="00C160D3">
      <w:pPr>
        <w:pStyle w:val="ListBullet"/>
        <w:spacing w:before="240"/>
      </w:pPr>
      <w:r>
        <w:t>1:00 pm</w:t>
      </w:r>
      <w:r w:rsidR="00015B41">
        <w:tab/>
      </w:r>
    </w:p>
    <w:p w14:paraId="0BE4D1A6" w14:textId="77777777" w:rsidR="00C160D3" w:rsidRDefault="00C160D3" w:rsidP="00C160D3">
      <w:pPr>
        <w:pStyle w:val="ListBullet"/>
        <w:spacing w:before="240"/>
      </w:pPr>
      <w:r>
        <w:t>2:00 pm</w:t>
      </w:r>
      <w:r w:rsidR="00015B41">
        <w:tab/>
      </w:r>
    </w:p>
    <w:p w14:paraId="644B80EE" w14:textId="77777777" w:rsidR="00C160D3" w:rsidRDefault="00C160D3" w:rsidP="00C160D3">
      <w:pPr>
        <w:pStyle w:val="ListBullet"/>
        <w:spacing w:before="240"/>
      </w:pPr>
      <w:r>
        <w:t>3:00 pm</w:t>
      </w:r>
      <w:r w:rsidR="00015B41">
        <w:tab/>
      </w:r>
    </w:p>
    <w:p w14:paraId="3F9E0A12" w14:textId="77777777" w:rsidR="00C160D3" w:rsidRDefault="00C160D3" w:rsidP="00C160D3">
      <w:pPr>
        <w:pStyle w:val="ListBullet"/>
        <w:spacing w:before="240"/>
      </w:pPr>
      <w:r>
        <w:t>4:00 pm</w:t>
      </w:r>
      <w:r w:rsidR="00015B41">
        <w:tab/>
        <w:t>Afternoon Break</w:t>
      </w:r>
    </w:p>
    <w:p w14:paraId="2CF525B0" w14:textId="77777777" w:rsidR="00C160D3" w:rsidRDefault="00C160D3" w:rsidP="00C160D3">
      <w:pPr>
        <w:pStyle w:val="ListBullet"/>
        <w:spacing w:before="240"/>
      </w:pPr>
      <w:r>
        <w:t>5:00 pm</w:t>
      </w:r>
      <w:r w:rsidR="00015B41">
        <w:tab/>
      </w:r>
    </w:p>
    <w:p w14:paraId="53B39FE9" w14:textId="77777777" w:rsidR="00C160D3" w:rsidRDefault="00C160D3" w:rsidP="00C160D3">
      <w:pPr>
        <w:pStyle w:val="ListBullet"/>
        <w:spacing w:before="240"/>
      </w:pPr>
      <w:r>
        <w:t>6:00 pm</w:t>
      </w:r>
      <w:r w:rsidR="00015B41">
        <w:tab/>
      </w:r>
    </w:p>
    <w:p w14:paraId="2D0A98B8" w14:textId="77777777" w:rsidR="00C160D3" w:rsidRDefault="00C160D3" w:rsidP="00C160D3">
      <w:pPr>
        <w:pStyle w:val="ListBullet"/>
        <w:spacing w:before="240"/>
      </w:pPr>
      <w:r>
        <w:t>7:00 pm</w:t>
      </w:r>
      <w:r w:rsidR="00015B41">
        <w:tab/>
      </w:r>
    </w:p>
    <w:p w14:paraId="0A9193FA" w14:textId="77777777" w:rsidR="00C160D3" w:rsidRPr="00C160D3" w:rsidRDefault="00C160D3" w:rsidP="00C160D3">
      <w:pPr>
        <w:pStyle w:val="ListBullet"/>
        <w:spacing w:before="240"/>
      </w:pPr>
      <w:r>
        <w:t>8:00 pm</w:t>
      </w:r>
      <w:r w:rsidR="00015B41">
        <w:tab/>
        <w:t>Evening Meal</w:t>
      </w:r>
    </w:p>
    <w:p w14:paraId="0DE69C17" w14:textId="77777777" w:rsidR="00C160D3" w:rsidRPr="00C160D3" w:rsidRDefault="00C160D3" w:rsidP="00C160D3"/>
    <w:p w14:paraId="62FECFA8" w14:textId="77777777" w:rsidR="00B64AEB" w:rsidRDefault="00C87321" w:rsidP="00326360">
      <w:pPr>
        <w:pStyle w:val="Heading2"/>
      </w:pPr>
      <w:bookmarkStart w:id="45" w:name="_Toc492476776"/>
      <w:r>
        <w:t>Planning Self Directed Evolution and Social Co-Creation</w:t>
      </w:r>
      <w:bookmarkEnd w:id="45"/>
    </w:p>
    <w:p w14:paraId="64714DCD" w14:textId="77777777" w:rsidR="00FF1E87" w:rsidRDefault="00FF1E87" w:rsidP="00FF1E87">
      <w:pPr>
        <w:pStyle w:val="Heading3"/>
      </w:pPr>
      <w:bookmarkStart w:id="46" w:name="_Toc492476777"/>
      <w:r>
        <w:t>Subheading:</w:t>
      </w:r>
      <w:bookmarkEnd w:id="46"/>
    </w:p>
    <w:p w14:paraId="69C28F48" w14:textId="77777777" w:rsidR="00FF1E87" w:rsidRPr="00C160D3" w:rsidRDefault="00FF1E87" w:rsidP="00FF1E87">
      <w:r>
        <w:t>Topics</w:t>
      </w:r>
      <w:r w:rsidRPr="00C160D3">
        <w:t xml:space="preserve"> </w:t>
      </w:r>
    </w:p>
    <w:p w14:paraId="67FFA6E1" w14:textId="77777777" w:rsidR="00C87321" w:rsidRDefault="00C87321" w:rsidP="00C87321">
      <w:pPr>
        <w:pStyle w:val="Heading3"/>
      </w:pPr>
      <w:bookmarkStart w:id="47" w:name="_Toc492476778"/>
      <w:r>
        <w:t>Day Thirteen</w:t>
      </w:r>
      <w:r w:rsidR="00326360">
        <w:t xml:space="preserve"> Schedule</w:t>
      </w:r>
      <w:r>
        <w:t>:</w:t>
      </w:r>
      <w:bookmarkEnd w:id="47"/>
    </w:p>
    <w:p w14:paraId="55B1EAE4" w14:textId="77777777" w:rsidR="00C160D3" w:rsidRDefault="00C160D3" w:rsidP="00C160D3">
      <w:pPr>
        <w:pStyle w:val="ListBullet"/>
        <w:spacing w:before="240"/>
      </w:pPr>
      <w:r>
        <w:t xml:space="preserve">08:00 </w:t>
      </w:r>
      <w:r w:rsidR="00015B41">
        <w:tab/>
      </w:r>
      <w:r w:rsidR="00015B41">
        <w:tab/>
        <w:t>Breakfast</w:t>
      </w:r>
      <w:r w:rsidR="00DE32BE">
        <w:t xml:space="preserve"> and Introduction to The Wall of Ideas and The Threads of Achievement</w:t>
      </w:r>
    </w:p>
    <w:p w14:paraId="258D0EE9" w14:textId="77777777" w:rsidR="00C160D3" w:rsidRDefault="00C160D3" w:rsidP="00C160D3">
      <w:pPr>
        <w:pStyle w:val="ListBullet"/>
        <w:spacing w:before="240"/>
      </w:pPr>
      <w:r>
        <w:t>09:00</w:t>
      </w:r>
      <w:r w:rsidR="00015B41">
        <w:tab/>
      </w:r>
      <w:r w:rsidR="00015B41">
        <w:tab/>
      </w:r>
      <w:r w:rsidR="00DE32BE">
        <w:t>Choose Your Own Adventure</w:t>
      </w:r>
      <w:r w:rsidR="00BD518E">
        <w:t>(s)</w:t>
      </w:r>
      <w:r w:rsidR="00DE32BE">
        <w:t xml:space="preserve"> and/or Create Your Own Adventure</w:t>
      </w:r>
      <w:r w:rsidR="00BD518E">
        <w:t>(s)</w:t>
      </w:r>
    </w:p>
    <w:p w14:paraId="2F81D192" w14:textId="77777777" w:rsidR="00C160D3" w:rsidRDefault="00C160D3" w:rsidP="00C160D3">
      <w:pPr>
        <w:pStyle w:val="ListBullet"/>
        <w:spacing w:before="240"/>
      </w:pPr>
      <w:r>
        <w:t>10:00</w:t>
      </w:r>
      <w:r w:rsidR="00015B41">
        <w:tab/>
      </w:r>
      <w:r w:rsidR="00015B41">
        <w:tab/>
      </w:r>
      <w:r w:rsidR="00DE32BE">
        <w:t>Dial Up Your Time Scale, Urgency Scale, Importance Scale and Social Scales</w:t>
      </w:r>
    </w:p>
    <w:p w14:paraId="2251881C" w14:textId="77777777" w:rsidR="00C160D3" w:rsidRDefault="00C160D3" w:rsidP="00C160D3">
      <w:pPr>
        <w:pStyle w:val="ListBullet"/>
        <w:spacing w:before="240"/>
      </w:pPr>
      <w:r>
        <w:t>11:00</w:t>
      </w:r>
      <w:r w:rsidR="00015B41">
        <w:tab/>
      </w:r>
      <w:r w:rsidR="00015B41">
        <w:tab/>
      </w:r>
      <w:r w:rsidR="00BD518E">
        <w:t>Attribute Style Guide(s) for Storytelling Your Adventure(s) to Yourself and Others</w:t>
      </w:r>
    </w:p>
    <w:p w14:paraId="2CDF6B3F" w14:textId="77777777" w:rsidR="00C160D3" w:rsidRDefault="00C160D3" w:rsidP="00C160D3">
      <w:pPr>
        <w:pStyle w:val="ListBullet"/>
        <w:spacing w:before="240"/>
      </w:pPr>
      <w:r>
        <w:t>12:00</w:t>
      </w:r>
      <w:r w:rsidR="00015B41">
        <w:tab/>
      </w:r>
      <w:r w:rsidR="00015B41">
        <w:tab/>
        <w:t>Lunch Break</w:t>
      </w:r>
    </w:p>
    <w:p w14:paraId="122217E5" w14:textId="77777777" w:rsidR="00C160D3" w:rsidRDefault="00C160D3" w:rsidP="00C160D3">
      <w:pPr>
        <w:pStyle w:val="ListBullet"/>
        <w:spacing w:before="240"/>
      </w:pPr>
      <w:r>
        <w:t>1:00 pm</w:t>
      </w:r>
      <w:r w:rsidR="00015B41">
        <w:tab/>
      </w:r>
      <w:r w:rsidR="00BD518E">
        <w:t>Do a Solo Virtual Reality Test</w:t>
      </w:r>
    </w:p>
    <w:p w14:paraId="40FB7506" w14:textId="77777777" w:rsidR="00C160D3" w:rsidRDefault="00C160D3" w:rsidP="00C160D3">
      <w:pPr>
        <w:pStyle w:val="ListBullet"/>
        <w:spacing w:before="240"/>
      </w:pPr>
      <w:r>
        <w:t>2:00 pm</w:t>
      </w:r>
      <w:r w:rsidR="00015B41">
        <w:tab/>
      </w:r>
      <w:r w:rsidR="00BD518E">
        <w:t>Problem Solving, Bug Fixing and Building an Automated Virus Control Software</w:t>
      </w:r>
    </w:p>
    <w:p w14:paraId="09C52FF0" w14:textId="77777777" w:rsidR="00C160D3" w:rsidRDefault="00C160D3" w:rsidP="00C160D3">
      <w:pPr>
        <w:pStyle w:val="ListBullet"/>
        <w:spacing w:before="240"/>
      </w:pPr>
      <w:r>
        <w:t>3:00 pm</w:t>
      </w:r>
      <w:r w:rsidR="00015B41">
        <w:tab/>
      </w:r>
      <w:r w:rsidR="00BD518E">
        <w:t>Polish Your Interactive Elements and Further Test the Changing Scales Algorithm</w:t>
      </w:r>
    </w:p>
    <w:p w14:paraId="6CCCCBF9" w14:textId="77777777" w:rsidR="00C160D3" w:rsidRDefault="00C160D3" w:rsidP="00C160D3">
      <w:pPr>
        <w:pStyle w:val="ListBullet"/>
        <w:spacing w:before="240"/>
      </w:pPr>
      <w:r>
        <w:t>4:00 pm</w:t>
      </w:r>
      <w:r w:rsidR="00015B41">
        <w:tab/>
        <w:t>Afternoon Break</w:t>
      </w:r>
    </w:p>
    <w:p w14:paraId="07B9FBBB" w14:textId="77777777" w:rsidR="00C160D3" w:rsidRDefault="00C160D3" w:rsidP="00C160D3">
      <w:pPr>
        <w:pStyle w:val="ListBullet"/>
        <w:spacing w:before="240"/>
      </w:pPr>
      <w:r>
        <w:t>5:00 pm</w:t>
      </w:r>
      <w:r w:rsidR="00015B41">
        <w:tab/>
      </w:r>
      <w:r w:rsidR="00A14DB2">
        <w:t xml:space="preserve">Set up some more storylines with your friends while it is still all fresh in your mind </w:t>
      </w:r>
    </w:p>
    <w:p w14:paraId="04FAFA8C" w14:textId="77777777" w:rsidR="00C160D3" w:rsidRDefault="00C160D3" w:rsidP="00C160D3">
      <w:pPr>
        <w:pStyle w:val="ListBullet"/>
        <w:spacing w:before="240"/>
      </w:pPr>
      <w:r>
        <w:t>6:00 pm</w:t>
      </w:r>
      <w:r w:rsidR="00015B41">
        <w:tab/>
      </w:r>
      <w:r w:rsidR="00A14DB2">
        <w:t xml:space="preserve">Do a Social Virtual Reality Test </w:t>
      </w:r>
    </w:p>
    <w:p w14:paraId="2B6A7685" w14:textId="77777777" w:rsidR="00C160D3" w:rsidRDefault="00C160D3" w:rsidP="00C160D3">
      <w:pPr>
        <w:pStyle w:val="ListBullet"/>
        <w:spacing w:before="240"/>
      </w:pPr>
      <w:r>
        <w:t>7:00 pm</w:t>
      </w:r>
      <w:r w:rsidR="00015B41">
        <w:tab/>
      </w:r>
      <w:r w:rsidR="00A14DB2">
        <w:t>Problem Solving and Bug Fixing, helping others or having some fun</w:t>
      </w:r>
    </w:p>
    <w:p w14:paraId="2E51A5DB" w14:textId="77777777" w:rsidR="00C160D3" w:rsidRPr="00C160D3" w:rsidRDefault="00C160D3" w:rsidP="00C160D3">
      <w:pPr>
        <w:pStyle w:val="ListBullet"/>
        <w:spacing w:before="240"/>
      </w:pPr>
      <w:r>
        <w:lastRenderedPageBreak/>
        <w:t>8:00 pm</w:t>
      </w:r>
      <w:r w:rsidR="00015B41">
        <w:tab/>
        <w:t>Evening Meal</w:t>
      </w:r>
    </w:p>
    <w:p w14:paraId="0D549EB9" w14:textId="77777777" w:rsidR="00C160D3" w:rsidRPr="00C160D3" w:rsidRDefault="00C160D3" w:rsidP="00C160D3"/>
    <w:p w14:paraId="0259E2B9" w14:textId="77777777" w:rsidR="00C87321" w:rsidRDefault="00C87321" w:rsidP="00326360">
      <w:pPr>
        <w:pStyle w:val="Heading2"/>
      </w:pPr>
      <w:bookmarkStart w:id="48" w:name="_Toc492476779"/>
      <w:r>
        <w:t>Graduation Ceremony and Media Activities</w:t>
      </w:r>
      <w:bookmarkEnd w:id="48"/>
    </w:p>
    <w:p w14:paraId="4D5B7992" w14:textId="77777777" w:rsidR="00FF1E87" w:rsidRDefault="00FF1E87" w:rsidP="00FF1E87">
      <w:pPr>
        <w:pStyle w:val="Heading3"/>
      </w:pPr>
      <w:bookmarkStart w:id="49" w:name="_Toc492476780"/>
      <w:r>
        <w:t>Subheading:</w:t>
      </w:r>
      <w:bookmarkEnd w:id="49"/>
    </w:p>
    <w:p w14:paraId="4953AFE1" w14:textId="77777777" w:rsidR="00FF1E87" w:rsidRPr="00C160D3" w:rsidRDefault="00FF1E87" w:rsidP="00FF1E87">
      <w:r>
        <w:t>Topics</w:t>
      </w:r>
      <w:r w:rsidRPr="00C160D3">
        <w:t xml:space="preserve"> </w:t>
      </w:r>
    </w:p>
    <w:p w14:paraId="2A8F336A" w14:textId="77777777" w:rsidR="00C87321" w:rsidRDefault="00C87321" w:rsidP="00C87321">
      <w:pPr>
        <w:pStyle w:val="Heading3"/>
      </w:pPr>
      <w:bookmarkStart w:id="50" w:name="_Toc492476781"/>
      <w:r>
        <w:t>Day Fourteen</w:t>
      </w:r>
      <w:r w:rsidR="00326360">
        <w:t xml:space="preserve"> Schedule</w:t>
      </w:r>
      <w:r>
        <w:t>:</w:t>
      </w:r>
      <w:bookmarkEnd w:id="50"/>
    </w:p>
    <w:p w14:paraId="52B439D5" w14:textId="77777777" w:rsidR="00C160D3" w:rsidRDefault="00C160D3" w:rsidP="00C160D3">
      <w:pPr>
        <w:pStyle w:val="ListBullet"/>
        <w:spacing w:before="240"/>
      </w:pPr>
      <w:r>
        <w:t xml:space="preserve">08:00 </w:t>
      </w:r>
      <w:r w:rsidR="00015B41">
        <w:tab/>
      </w:r>
      <w:r w:rsidR="00015B41">
        <w:tab/>
        <w:t>Breakfast</w:t>
      </w:r>
    </w:p>
    <w:p w14:paraId="671B6F6D" w14:textId="77777777" w:rsidR="00C160D3" w:rsidRDefault="00C160D3" w:rsidP="00C160D3">
      <w:pPr>
        <w:pStyle w:val="ListBullet"/>
        <w:spacing w:before="240"/>
      </w:pPr>
      <w:r>
        <w:t>09:00</w:t>
      </w:r>
      <w:r w:rsidR="00DD038F">
        <w:tab/>
      </w:r>
      <w:r w:rsidR="00DD038F">
        <w:tab/>
      </w:r>
      <w:r w:rsidR="00E61418">
        <w:t>Rehearse for Live Demonstrations</w:t>
      </w:r>
    </w:p>
    <w:p w14:paraId="228E9AA4" w14:textId="77777777" w:rsidR="00C160D3" w:rsidRDefault="00C160D3" w:rsidP="00C160D3">
      <w:pPr>
        <w:pStyle w:val="ListBullet"/>
        <w:spacing w:before="240"/>
      </w:pPr>
      <w:r>
        <w:t>10:00</w:t>
      </w:r>
      <w:r w:rsidR="00DD038F">
        <w:tab/>
      </w:r>
      <w:r w:rsidR="00DD038F">
        <w:tab/>
      </w:r>
    </w:p>
    <w:p w14:paraId="53CF4A96" w14:textId="77777777" w:rsidR="00C160D3" w:rsidRDefault="00C160D3" w:rsidP="00C160D3">
      <w:pPr>
        <w:pStyle w:val="ListBullet"/>
        <w:spacing w:before="240"/>
      </w:pPr>
      <w:r>
        <w:t>11:00</w:t>
      </w:r>
      <w:r w:rsidR="00DD038F">
        <w:tab/>
      </w:r>
      <w:r w:rsidR="00DD038F">
        <w:tab/>
      </w:r>
    </w:p>
    <w:p w14:paraId="526D417F" w14:textId="77777777" w:rsidR="00C160D3" w:rsidRDefault="00C160D3" w:rsidP="00C160D3">
      <w:pPr>
        <w:pStyle w:val="ListBullet"/>
        <w:spacing w:before="240"/>
      </w:pPr>
      <w:r>
        <w:t>12:00</w:t>
      </w:r>
      <w:r w:rsidR="00DD038F">
        <w:tab/>
      </w:r>
      <w:r w:rsidR="00DD038F">
        <w:tab/>
        <w:t>Lunch Break</w:t>
      </w:r>
    </w:p>
    <w:p w14:paraId="44767948" w14:textId="77777777" w:rsidR="00C160D3" w:rsidRDefault="00C160D3" w:rsidP="00C160D3">
      <w:pPr>
        <w:pStyle w:val="ListBullet"/>
        <w:spacing w:before="240"/>
      </w:pPr>
      <w:r>
        <w:t>1:00 pm</w:t>
      </w:r>
      <w:r w:rsidR="00DD038F">
        <w:tab/>
      </w:r>
      <w:r w:rsidR="00E61418">
        <w:t>Pre-Recorded Media Releases</w:t>
      </w:r>
    </w:p>
    <w:p w14:paraId="10179853" w14:textId="77777777" w:rsidR="00C160D3" w:rsidRDefault="00C160D3" w:rsidP="00C160D3">
      <w:pPr>
        <w:pStyle w:val="ListBullet"/>
        <w:spacing w:before="240"/>
      </w:pPr>
      <w:r>
        <w:t>2:00 pm</w:t>
      </w:r>
      <w:r w:rsidR="00DD038F">
        <w:tab/>
      </w:r>
      <w:r w:rsidR="00E61418">
        <w:t>Live Public Demonstrations</w:t>
      </w:r>
    </w:p>
    <w:p w14:paraId="743B6178" w14:textId="77777777" w:rsidR="00C160D3" w:rsidRDefault="00C160D3" w:rsidP="00C160D3">
      <w:pPr>
        <w:pStyle w:val="ListBullet"/>
        <w:spacing w:before="240"/>
      </w:pPr>
      <w:r>
        <w:t>3:00 pm</w:t>
      </w:r>
      <w:r w:rsidR="00DD038F">
        <w:tab/>
      </w:r>
    </w:p>
    <w:p w14:paraId="25173713" w14:textId="77777777" w:rsidR="00C160D3" w:rsidRDefault="00C160D3" w:rsidP="00C160D3">
      <w:pPr>
        <w:pStyle w:val="ListBullet"/>
        <w:spacing w:before="240"/>
      </w:pPr>
      <w:r>
        <w:t>4:00 pm</w:t>
      </w:r>
      <w:r w:rsidR="00DD038F">
        <w:tab/>
      </w:r>
      <w:r w:rsidR="00E61418">
        <w:t>Prepare for Evening Gala</w:t>
      </w:r>
    </w:p>
    <w:p w14:paraId="06A89EC2" w14:textId="77777777" w:rsidR="00C160D3" w:rsidRDefault="00C160D3" w:rsidP="00C160D3">
      <w:pPr>
        <w:pStyle w:val="ListBullet"/>
        <w:spacing w:before="240"/>
      </w:pPr>
      <w:r>
        <w:t>5:00 pm</w:t>
      </w:r>
      <w:r w:rsidR="00DD038F">
        <w:tab/>
      </w:r>
    </w:p>
    <w:p w14:paraId="0DDF3D90" w14:textId="77777777" w:rsidR="00C160D3" w:rsidRDefault="00C160D3" w:rsidP="00C160D3">
      <w:pPr>
        <w:pStyle w:val="ListBullet"/>
        <w:spacing w:before="240"/>
      </w:pPr>
      <w:r>
        <w:t>6:00 pm</w:t>
      </w:r>
      <w:r w:rsidR="00DD038F">
        <w:tab/>
      </w:r>
      <w:r w:rsidR="00E61418">
        <w:t xml:space="preserve">Live </w:t>
      </w:r>
      <w:r w:rsidR="00DD038F">
        <w:t>Media</w:t>
      </w:r>
      <w:r w:rsidR="00E61418">
        <w:t xml:space="preserve"> Interview</w:t>
      </w:r>
    </w:p>
    <w:p w14:paraId="484982EC" w14:textId="77777777" w:rsidR="00C160D3" w:rsidRDefault="00C160D3" w:rsidP="00C160D3">
      <w:pPr>
        <w:pStyle w:val="ListBullet"/>
        <w:spacing w:before="240"/>
      </w:pPr>
      <w:r>
        <w:t>7:00 pm</w:t>
      </w:r>
      <w:r w:rsidR="00DD038F">
        <w:tab/>
        <w:t>Evening Gala Begins</w:t>
      </w:r>
    </w:p>
    <w:p w14:paraId="473067C2" w14:textId="77777777" w:rsidR="00C6554A" w:rsidRDefault="00C160D3" w:rsidP="00326360">
      <w:pPr>
        <w:pStyle w:val="ListBullet"/>
        <w:spacing w:before="240"/>
      </w:pPr>
      <w:r>
        <w:t>8:00 pm</w:t>
      </w:r>
      <w:r w:rsidR="00DD038F">
        <w:tab/>
      </w:r>
    </w:p>
    <w:p w14:paraId="27095705" w14:textId="77777777" w:rsidR="00DD038F" w:rsidRPr="00514122" w:rsidRDefault="00DD038F" w:rsidP="00326360">
      <w:pPr>
        <w:pStyle w:val="ListBullet"/>
        <w:spacing w:before="240"/>
      </w:pPr>
      <w:r>
        <w:t>9:00 pm</w:t>
      </w:r>
      <w:r>
        <w:tab/>
      </w:r>
    </w:p>
    <w:sectPr w:rsidR="00DD038F" w:rsidRPr="00514122" w:rsidSect="00771007">
      <w:footerReference w:type="default" r:id="rId9"/>
      <w:pgSz w:w="12240" w:h="15840"/>
      <w:pgMar w:top="1135" w:right="1080" w:bottom="993" w:left="108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FDBD0D" w14:textId="77777777" w:rsidR="00394C1B" w:rsidRDefault="00394C1B" w:rsidP="00C6554A">
      <w:pPr>
        <w:spacing w:before="0" w:after="0" w:line="240" w:lineRule="auto"/>
      </w:pPr>
      <w:r>
        <w:separator/>
      </w:r>
    </w:p>
  </w:endnote>
  <w:endnote w:type="continuationSeparator" w:id="0">
    <w:p w14:paraId="5B999709" w14:textId="77777777" w:rsidR="00394C1B" w:rsidRDefault="00394C1B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61FCA" w14:textId="77777777" w:rsidR="009C7027" w:rsidRDefault="009C7027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B50624">
      <w:rPr>
        <w:noProof/>
      </w:rPr>
      <w:t>13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36E788" w14:textId="77777777" w:rsidR="00394C1B" w:rsidRDefault="00394C1B" w:rsidP="00C6554A">
      <w:pPr>
        <w:spacing w:before="0" w:after="0" w:line="240" w:lineRule="auto"/>
      </w:pPr>
      <w:r>
        <w:separator/>
      </w:r>
    </w:p>
  </w:footnote>
  <w:footnote w:type="continuationSeparator" w:id="0">
    <w:p w14:paraId="0C02DAF8" w14:textId="77777777" w:rsidR="00394C1B" w:rsidRDefault="00394C1B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83403513">
    <w:abstractNumId w:val="9"/>
  </w:num>
  <w:num w:numId="2" w16cid:durableId="1391078074">
    <w:abstractNumId w:val="8"/>
  </w:num>
  <w:num w:numId="3" w16cid:durableId="895626696">
    <w:abstractNumId w:val="8"/>
  </w:num>
  <w:num w:numId="4" w16cid:durableId="49500313">
    <w:abstractNumId w:val="9"/>
  </w:num>
  <w:num w:numId="5" w16cid:durableId="1951158254">
    <w:abstractNumId w:val="12"/>
  </w:num>
  <w:num w:numId="6" w16cid:durableId="886839634">
    <w:abstractNumId w:val="10"/>
  </w:num>
  <w:num w:numId="7" w16cid:durableId="346565124">
    <w:abstractNumId w:val="11"/>
  </w:num>
  <w:num w:numId="8" w16cid:durableId="1579050543">
    <w:abstractNumId w:val="7"/>
  </w:num>
  <w:num w:numId="9" w16cid:durableId="69158707">
    <w:abstractNumId w:val="6"/>
  </w:num>
  <w:num w:numId="10" w16cid:durableId="2052725560">
    <w:abstractNumId w:val="5"/>
  </w:num>
  <w:num w:numId="11" w16cid:durableId="1910840263">
    <w:abstractNumId w:val="4"/>
  </w:num>
  <w:num w:numId="12" w16cid:durableId="208105692">
    <w:abstractNumId w:val="3"/>
  </w:num>
  <w:num w:numId="13" w16cid:durableId="2075737312">
    <w:abstractNumId w:val="2"/>
  </w:num>
  <w:num w:numId="14" w16cid:durableId="1759213838">
    <w:abstractNumId w:val="1"/>
  </w:num>
  <w:num w:numId="15" w16cid:durableId="784159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6CBD"/>
    <w:rsid w:val="000157B9"/>
    <w:rsid w:val="00015B41"/>
    <w:rsid w:val="00064350"/>
    <w:rsid w:val="000677AD"/>
    <w:rsid w:val="00110FDC"/>
    <w:rsid w:val="00123170"/>
    <w:rsid w:val="0013144C"/>
    <w:rsid w:val="00132A8F"/>
    <w:rsid w:val="0013331E"/>
    <w:rsid w:val="00186CBD"/>
    <w:rsid w:val="001D6CDA"/>
    <w:rsid w:val="00215369"/>
    <w:rsid w:val="002554CD"/>
    <w:rsid w:val="00286C53"/>
    <w:rsid w:val="00293B83"/>
    <w:rsid w:val="002B1837"/>
    <w:rsid w:val="002B4294"/>
    <w:rsid w:val="002F0F6A"/>
    <w:rsid w:val="0031312E"/>
    <w:rsid w:val="00326360"/>
    <w:rsid w:val="00333D0D"/>
    <w:rsid w:val="00337BBE"/>
    <w:rsid w:val="00345D0E"/>
    <w:rsid w:val="00367C8F"/>
    <w:rsid w:val="00394C1B"/>
    <w:rsid w:val="003B1E6B"/>
    <w:rsid w:val="003D0099"/>
    <w:rsid w:val="00415687"/>
    <w:rsid w:val="00466312"/>
    <w:rsid w:val="0049118F"/>
    <w:rsid w:val="004C01CB"/>
    <w:rsid w:val="004C049F"/>
    <w:rsid w:val="004D0AB9"/>
    <w:rsid w:val="004E0C65"/>
    <w:rsid w:val="004E2DE6"/>
    <w:rsid w:val="005000E2"/>
    <w:rsid w:val="00524D96"/>
    <w:rsid w:val="005373C9"/>
    <w:rsid w:val="005874BD"/>
    <w:rsid w:val="00641845"/>
    <w:rsid w:val="00652ECD"/>
    <w:rsid w:val="00665D4A"/>
    <w:rsid w:val="006A3CE7"/>
    <w:rsid w:val="006F0529"/>
    <w:rsid w:val="00771007"/>
    <w:rsid w:val="007735A3"/>
    <w:rsid w:val="00795276"/>
    <w:rsid w:val="0083615F"/>
    <w:rsid w:val="00856B5A"/>
    <w:rsid w:val="008856C4"/>
    <w:rsid w:val="00922C11"/>
    <w:rsid w:val="00983E5C"/>
    <w:rsid w:val="009C7027"/>
    <w:rsid w:val="009D62D3"/>
    <w:rsid w:val="009E7242"/>
    <w:rsid w:val="00A14DB2"/>
    <w:rsid w:val="00A476B8"/>
    <w:rsid w:val="00A53A3C"/>
    <w:rsid w:val="00B50624"/>
    <w:rsid w:val="00B534D3"/>
    <w:rsid w:val="00B56906"/>
    <w:rsid w:val="00B57684"/>
    <w:rsid w:val="00B64AEB"/>
    <w:rsid w:val="00BD3B48"/>
    <w:rsid w:val="00BD518E"/>
    <w:rsid w:val="00C160D3"/>
    <w:rsid w:val="00C6554A"/>
    <w:rsid w:val="00C7175D"/>
    <w:rsid w:val="00C87321"/>
    <w:rsid w:val="00CA02E7"/>
    <w:rsid w:val="00CC4B76"/>
    <w:rsid w:val="00D5575D"/>
    <w:rsid w:val="00DA2377"/>
    <w:rsid w:val="00DC0777"/>
    <w:rsid w:val="00DD038F"/>
    <w:rsid w:val="00DE32BE"/>
    <w:rsid w:val="00E15DD9"/>
    <w:rsid w:val="00E32A65"/>
    <w:rsid w:val="00E57DC3"/>
    <w:rsid w:val="00E61418"/>
    <w:rsid w:val="00ED695A"/>
    <w:rsid w:val="00ED7C44"/>
    <w:rsid w:val="00EE1E81"/>
    <w:rsid w:val="00EF7F25"/>
    <w:rsid w:val="00F044E2"/>
    <w:rsid w:val="00F64EC8"/>
    <w:rsid w:val="00F8403F"/>
    <w:rsid w:val="00FB3D02"/>
    <w:rsid w:val="00FF1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174A4A"/>
  <w15:docId w15:val="{16467FF3-41DC-4D13-A100-902032732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paragraph" w:styleId="TOCHeading">
    <w:name w:val="TOC Heading"/>
    <w:basedOn w:val="Heading1"/>
    <w:next w:val="Normal"/>
    <w:uiPriority w:val="39"/>
    <w:unhideWhenUsed/>
    <w:qFormat/>
    <w:rsid w:val="00C160D3"/>
    <w:pPr>
      <w:spacing w:before="240" w:after="0" w:line="259" w:lineRule="auto"/>
      <w:contextualSpacing w:val="0"/>
      <w:outlineLvl w:val="9"/>
    </w:pPr>
    <w:rPr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160D3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C160D3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32636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ke\AppData\Roaming\Microsoft\Templates\Student%20report%20with%20cover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F7EFA9-59E4-488D-AAD7-F1989D2D2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cover photo.dotx</Template>
  <TotalTime>120</TotalTime>
  <Pages>14</Pages>
  <Words>2370</Words>
  <Characters>13515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</dc:creator>
  <cp:keywords/>
  <dc:description/>
  <cp:lastModifiedBy>Luke Hayes</cp:lastModifiedBy>
  <cp:revision>1</cp:revision>
  <dcterms:created xsi:type="dcterms:W3CDTF">2017-09-06T05:50:00Z</dcterms:created>
  <dcterms:modified xsi:type="dcterms:W3CDTF">2022-12-11T13:20:00Z</dcterms:modified>
</cp:coreProperties>
</file>